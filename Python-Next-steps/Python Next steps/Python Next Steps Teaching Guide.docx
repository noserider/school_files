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8A8D6" w14:textId="3FA8B013" w:rsidR="00D50A45" w:rsidRPr="00DD5374" w:rsidRDefault="00DD5374" w:rsidP="00133DE6">
      <w:pPr>
        <w:pStyle w:val="PGKS3text"/>
        <w:rPr>
          <w:rFonts w:ascii="Arial" w:hAnsi="Arial"/>
        </w:rPr>
      </w:pPr>
      <w:r>
        <w:rPr>
          <w:noProof/>
        </w:rPr>
        <w:drawing>
          <wp:anchor distT="0" distB="0" distL="114300" distR="114300" simplePos="0" relativeHeight="251659264" behindDoc="0" locked="0" layoutInCell="1" allowOverlap="1" wp14:anchorId="5F2F98A4" wp14:editId="1BC069D4">
            <wp:simplePos x="0" y="0"/>
            <wp:positionH relativeFrom="column">
              <wp:posOffset>-914400</wp:posOffset>
            </wp:positionH>
            <wp:positionV relativeFrom="paragraph">
              <wp:posOffset>-914400</wp:posOffset>
            </wp:positionV>
            <wp:extent cx="7546340" cy="10673080"/>
            <wp:effectExtent l="0" t="0" r="0" b="0"/>
            <wp:wrapNone/>
            <wp:docPr id="2" name="Picture 2" descr="Unit 16 Word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t 16 Word Co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6340" cy="1067308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right" w:tblpYSpec="top"/>
        <w:tblW w:w="2000" w:type="pct"/>
        <w:tblBorders>
          <w:top w:val="single" w:sz="36" w:space="0" w:color="4F81BD"/>
          <w:left w:val="single" w:sz="36" w:space="0" w:color="4F81BD"/>
          <w:bottom w:val="single" w:sz="36" w:space="0" w:color="4F81BD"/>
          <w:right w:val="single" w:sz="36" w:space="0" w:color="4F81BD"/>
          <w:insideH w:val="single" w:sz="36" w:space="0" w:color="4F81BD"/>
          <w:insideV w:val="single" w:sz="36" w:space="0" w:color="4F81BD"/>
        </w:tblBorders>
        <w:tblCellMar>
          <w:top w:w="360" w:type="dxa"/>
          <w:left w:w="115" w:type="dxa"/>
          <w:bottom w:w="360" w:type="dxa"/>
          <w:right w:w="115" w:type="dxa"/>
        </w:tblCellMar>
        <w:tblLook w:val="04A0" w:firstRow="1" w:lastRow="0" w:firstColumn="1" w:lastColumn="0" w:noHBand="0" w:noVBand="1"/>
      </w:tblPr>
      <w:tblGrid>
        <w:gridCol w:w="4970"/>
      </w:tblGrid>
      <w:tr w:rsidR="00D50A45" w14:paraId="2646B988" w14:textId="77777777" w:rsidTr="005E621A">
        <w:tc>
          <w:tcPr>
            <w:tcW w:w="0" w:type="auto"/>
            <w:tcBorders>
              <w:left w:val="nil"/>
              <w:right w:val="nil"/>
            </w:tcBorders>
          </w:tcPr>
          <w:p w14:paraId="6E71FEBE" w14:textId="228E9C6A" w:rsidR="00D50A45" w:rsidRPr="00AC0AF5" w:rsidRDefault="00141C54" w:rsidP="005E621A">
            <w:pPr>
              <w:pStyle w:val="NoSpacing"/>
              <w:rPr>
                <w:rFonts w:ascii="Arial" w:eastAsia="Times New Roman" w:hAnsi="Arial" w:cs="Times New Roman"/>
                <w:sz w:val="72"/>
                <w:szCs w:val="72"/>
              </w:rPr>
            </w:pPr>
            <w:r w:rsidRPr="00DD5374">
              <w:rPr>
                <w:rFonts w:ascii="Arial" w:hAnsi="Arial" w:cs="Times New Roman"/>
                <w:sz w:val="44"/>
                <w:szCs w:val="72"/>
              </w:rPr>
              <w:t>Teaching guide</w:t>
            </w:r>
          </w:p>
        </w:tc>
      </w:tr>
      <w:tr w:rsidR="00D50A45" w14:paraId="2FEFF398" w14:textId="77777777" w:rsidTr="005E621A">
        <w:tc>
          <w:tcPr>
            <w:tcW w:w="0" w:type="auto"/>
            <w:tcBorders>
              <w:left w:val="nil"/>
              <w:bottom w:val="nil"/>
              <w:right w:val="nil"/>
            </w:tcBorders>
          </w:tcPr>
          <w:p w14:paraId="02486FA6" w14:textId="01E2B1B5" w:rsidR="00D50A45" w:rsidRPr="00DD5374" w:rsidRDefault="00141C54" w:rsidP="005E621A">
            <w:pPr>
              <w:pStyle w:val="NoSpacing"/>
              <w:rPr>
                <w:rFonts w:ascii="Arial" w:hAnsi="Arial"/>
                <w:sz w:val="40"/>
                <w:szCs w:val="40"/>
              </w:rPr>
            </w:pPr>
            <w:r w:rsidRPr="00DD5374">
              <w:rPr>
                <w:rFonts w:ascii="Arial" w:hAnsi="Arial"/>
                <w:noProof/>
                <w:sz w:val="40"/>
                <w:szCs w:val="40"/>
                <w:lang w:val="en-GB" w:eastAsia="en-GB"/>
              </w:rPr>
              <w:t>Python: Next steps</w:t>
            </w:r>
          </w:p>
        </w:tc>
      </w:tr>
      <w:tr w:rsidR="00D50A45" w14:paraId="56D33A36" w14:textId="77777777" w:rsidTr="005E621A">
        <w:tc>
          <w:tcPr>
            <w:tcW w:w="0" w:type="auto"/>
            <w:tcBorders>
              <w:top w:val="nil"/>
              <w:left w:val="nil"/>
              <w:right w:val="nil"/>
            </w:tcBorders>
          </w:tcPr>
          <w:p w14:paraId="2360E238" w14:textId="77777777" w:rsidR="00D50A45" w:rsidRPr="00DD5374" w:rsidRDefault="00D50A45" w:rsidP="005E621A">
            <w:pPr>
              <w:pStyle w:val="NoSpacing"/>
              <w:rPr>
                <w:rFonts w:ascii="Arial" w:hAnsi="Arial"/>
                <w:sz w:val="28"/>
                <w:szCs w:val="28"/>
              </w:rPr>
            </w:pPr>
            <w:r w:rsidRPr="00DD5374">
              <w:rPr>
                <w:rFonts w:ascii="Arial" w:hAnsi="Arial"/>
                <w:noProof/>
                <w:sz w:val="28"/>
                <w:szCs w:val="28"/>
                <w:lang w:val="en-GB" w:eastAsia="en-GB"/>
              </w:rPr>
              <w:drawing>
                <wp:inline distT="0" distB="0" distL="0" distR="0" wp14:anchorId="511C30E4" wp14:editId="418C79B0">
                  <wp:extent cx="2990850" cy="876300"/>
                  <wp:effectExtent l="19050" t="0" r="0" b="0"/>
                  <wp:docPr id="4" name="Picture 4" descr="pg_online_normal_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_online_normal_ver-02"/>
                          <pic:cNvPicPr>
                            <a:picLocks noChangeAspect="1" noChangeArrowheads="1"/>
                          </pic:cNvPicPr>
                        </pic:nvPicPr>
                        <pic:blipFill>
                          <a:blip r:embed="rId8" cstate="print"/>
                          <a:srcRect l="11082" t="38240" r="14357" b="29063"/>
                          <a:stretch>
                            <a:fillRect/>
                          </a:stretch>
                        </pic:blipFill>
                        <pic:spPr bwMode="auto">
                          <a:xfrm>
                            <a:off x="0" y="0"/>
                            <a:ext cx="2990850" cy="876300"/>
                          </a:xfrm>
                          <a:prstGeom prst="rect">
                            <a:avLst/>
                          </a:prstGeom>
                          <a:noFill/>
                          <a:ln w="9525">
                            <a:noFill/>
                            <a:miter lim="800000"/>
                            <a:headEnd/>
                            <a:tailEnd/>
                          </a:ln>
                        </pic:spPr>
                      </pic:pic>
                    </a:graphicData>
                  </a:graphic>
                </wp:inline>
              </w:drawing>
            </w:r>
          </w:p>
        </w:tc>
      </w:tr>
    </w:tbl>
    <w:p w14:paraId="006D087B" w14:textId="77777777" w:rsidR="00D50A45" w:rsidRPr="00DD5374" w:rsidRDefault="00D50A45" w:rsidP="00133DE6">
      <w:pPr>
        <w:pStyle w:val="PGKS3text"/>
        <w:rPr>
          <w:rFonts w:ascii="Arial" w:hAnsi="Arial"/>
        </w:rPr>
      </w:pPr>
    </w:p>
    <w:p w14:paraId="71EB0882" w14:textId="77777777" w:rsidR="00D50A45" w:rsidRDefault="00D50A45" w:rsidP="00D50A45">
      <w:pPr>
        <w:pStyle w:val="Covertitle"/>
      </w:pPr>
    </w:p>
    <w:p w14:paraId="60B25B69" w14:textId="77777777" w:rsidR="00D50A45" w:rsidRPr="00DD5374" w:rsidRDefault="00D50A45" w:rsidP="00133DE6">
      <w:pPr>
        <w:pStyle w:val="PGKS3text"/>
        <w:rPr>
          <w:rFonts w:ascii="Arial" w:hAnsi="Arial"/>
        </w:rPr>
      </w:pPr>
    </w:p>
    <w:p w14:paraId="3569BE03" w14:textId="4A3B2C62" w:rsidR="00D50A45" w:rsidRPr="00DD5374" w:rsidRDefault="00D50A45" w:rsidP="00133DE6">
      <w:pPr>
        <w:pStyle w:val="PGKS3text"/>
        <w:rPr>
          <w:rFonts w:ascii="Arial" w:hAnsi="Arial"/>
        </w:rPr>
      </w:pPr>
    </w:p>
    <w:p w14:paraId="34AB3E06" w14:textId="77777777" w:rsidR="00D50A45" w:rsidRPr="00DD5374" w:rsidRDefault="00D50A45" w:rsidP="00133DE6">
      <w:pPr>
        <w:pStyle w:val="PGKS3text"/>
        <w:rPr>
          <w:rFonts w:ascii="Arial" w:hAnsi="Arial"/>
        </w:rPr>
      </w:pPr>
    </w:p>
    <w:p w14:paraId="28774A37" w14:textId="77777777" w:rsidR="00D50A45" w:rsidRPr="00DD5374" w:rsidRDefault="00D50A45" w:rsidP="00133DE6">
      <w:pPr>
        <w:pStyle w:val="PGKS3text"/>
        <w:rPr>
          <w:rFonts w:ascii="Arial" w:hAnsi="Arial"/>
        </w:rPr>
      </w:pPr>
    </w:p>
    <w:p w14:paraId="0366F840" w14:textId="77777777" w:rsidR="00D50A45" w:rsidRPr="00DD5374" w:rsidRDefault="00D50A45" w:rsidP="00133DE6">
      <w:pPr>
        <w:pStyle w:val="PGKS3text"/>
        <w:rPr>
          <w:rFonts w:ascii="Arial" w:hAnsi="Arial"/>
        </w:rPr>
      </w:pPr>
    </w:p>
    <w:p w14:paraId="204E61AE" w14:textId="77777777" w:rsidR="00D50A45" w:rsidRPr="00DD5374" w:rsidRDefault="00D50A45" w:rsidP="00133DE6">
      <w:pPr>
        <w:pStyle w:val="PGKS3text"/>
        <w:rPr>
          <w:rFonts w:ascii="Arial" w:hAnsi="Arial"/>
        </w:rPr>
      </w:pPr>
    </w:p>
    <w:p w14:paraId="7A060D0D" w14:textId="77777777" w:rsidR="00D50A45" w:rsidRPr="00DD5374" w:rsidRDefault="00D50A45" w:rsidP="00133DE6">
      <w:pPr>
        <w:pStyle w:val="PGKS3text"/>
        <w:rPr>
          <w:rFonts w:ascii="Arial" w:hAnsi="Arial"/>
        </w:rPr>
      </w:pPr>
    </w:p>
    <w:p w14:paraId="552F9871" w14:textId="77777777" w:rsidR="00D50A45" w:rsidRPr="00DD5374" w:rsidRDefault="00D50A45" w:rsidP="00133DE6">
      <w:pPr>
        <w:pStyle w:val="PGKS3text"/>
        <w:rPr>
          <w:rFonts w:ascii="Arial" w:hAnsi="Arial"/>
        </w:rPr>
      </w:pPr>
    </w:p>
    <w:p w14:paraId="1DF81679" w14:textId="77777777" w:rsidR="00D50A45" w:rsidRPr="00DD5374" w:rsidRDefault="00D50A45" w:rsidP="00133DE6">
      <w:pPr>
        <w:pStyle w:val="PGKS3text"/>
        <w:rPr>
          <w:rFonts w:ascii="Arial" w:hAnsi="Arial"/>
        </w:rPr>
      </w:pPr>
    </w:p>
    <w:p w14:paraId="5182D741" w14:textId="77777777" w:rsidR="00D50A45" w:rsidRPr="00DD5374" w:rsidRDefault="00D50A45" w:rsidP="00133DE6">
      <w:pPr>
        <w:pStyle w:val="PGKS3text"/>
        <w:rPr>
          <w:rFonts w:ascii="Arial" w:hAnsi="Arial"/>
        </w:rPr>
      </w:pPr>
    </w:p>
    <w:p w14:paraId="2388B467" w14:textId="77777777" w:rsidR="00D50A45" w:rsidRPr="00DD5374" w:rsidRDefault="00D50A45" w:rsidP="00133DE6">
      <w:pPr>
        <w:pStyle w:val="PGKS3text"/>
        <w:rPr>
          <w:rFonts w:ascii="Arial" w:hAnsi="Arial"/>
        </w:rPr>
      </w:pPr>
    </w:p>
    <w:p w14:paraId="5B228CDB" w14:textId="77777777" w:rsidR="008522C0" w:rsidRDefault="008522C0" w:rsidP="00133DE6">
      <w:pPr>
        <w:pStyle w:val="PGHeading2"/>
      </w:pPr>
    </w:p>
    <w:p w14:paraId="5782A4EB" w14:textId="77777777" w:rsidR="008522C0" w:rsidRDefault="008522C0" w:rsidP="00133DE6">
      <w:pPr>
        <w:pStyle w:val="PGHeading2"/>
      </w:pPr>
    </w:p>
    <w:p w14:paraId="49FDB2C6" w14:textId="77777777" w:rsidR="008522C0" w:rsidRDefault="008522C0" w:rsidP="00133DE6">
      <w:pPr>
        <w:pStyle w:val="PGHeading2"/>
      </w:pPr>
    </w:p>
    <w:p w14:paraId="45FFA656" w14:textId="77777777" w:rsidR="00141C54" w:rsidRDefault="00141C54">
      <w:pPr>
        <w:spacing w:after="200" w:line="276" w:lineRule="auto"/>
        <w:rPr>
          <w:rFonts w:eastAsia="SimSun" w:cs="Times New Roman"/>
          <w:b/>
          <w:bCs/>
          <w:color w:val="365F91"/>
          <w:sz w:val="28"/>
          <w:szCs w:val="28"/>
        </w:rPr>
      </w:pPr>
      <w:r>
        <w:br w:type="page"/>
      </w:r>
    </w:p>
    <w:p w14:paraId="0ADD1112" w14:textId="77777777" w:rsidR="00DD5374" w:rsidRPr="00995F20" w:rsidRDefault="00DD5374" w:rsidP="00DD5374">
      <w:pPr>
        <w:pStyle w:val="PGHeading2"/>
        <w:rPr>
          <w:rFonts w:cs="Arial"/>
        </w:rPr>
      </w:pPr>
      <w:r w:rsidRPr="00995F20">
        <w:rPr>
          <w:rFonts w:cs="Arial"/>
        </w:rPr>
        <w:lastRenderedPageBreak/>
        <w:t>Copyright</w:t>
      </w:r>
    </w:p>
    <w:p w14:paraId="5DE485C0" w14:textId="77777777" w:rsidR="00DD5374" w:rsidRPr="00995F20" w:rsidRDefault="00DD5374" w:rsidP="00DD5374">
      <w:pPr>
        <w:spacing w:after="200" w:line="276" w:lineRule="auto"/>
      </w:pPr>
      <w:r w:rsidRPr="00995F20">
        <w:t>© 201</w:t>
      </w:r>
      <w:r>
        <w:t>7</w:t>
      </w:r>
      <w:r w:rsidRPr="00995F20">
        <w:t xml:space="preserve"> PG Online Limited</w:t>
      </w:r>
    </w:p>
    <w:p w14:paraId="22EC0905" w14:textId="77777777" w:rsidR="00DD5374" w:rsidRPr="00995F20" w:rsidRDefault="00DD5374" w:rsidP="00DD5374">
      <w:pPr>
        <w:spacing w:after="200" w:line="276" w:lineRule="auto"/>
      </w:pPr>
      <w:r w:rsidRPr="00995F20">
        <w:t xml:space="preserve">The contents of this unit are protected by copyright. </w:t>
      </w:r>
    </w:p>
    <w:p w14:paraId="5422B85E" w14:textId="77777777" w:rsidR="00DD5374" w:rsidRPr="00995F20" w:rsidRDefault="00DD5374" w:rsidP="00DD5374">
      <w:pPr>
        <w:spacing w:after="200" w:line="276" w:lineRule="auto"/>
      </w:pPr>
      <w:r w:rsidRPr="00F92E3C">
        <w:t>This unit and all the worksheets, PowerPoint presentations, teaching guides and other associated files distributed with it are supplied to you by PG Online Limited under licence and may be used and copied by you only in accordance with the terms of the licence agreement between you and PG Online Limited. Except as expressly permitted by the licence, no part of the materials distributed with this unit may be used, reproduced, stored in a retrieval system, or transmitted, in any form or by any means, electronic or otherwise, without the prior written permission of PG Online Limited</w:t>
      </w:r>
      <w:r w:rsidRPr="00995F20">
        <w:t>.</w:t>
      </w:r>
    </w:p>
    <w:p w14:paraId="5307C6CA" w14:textId="77777777" w:rsidR="00DD5374" w:rsidRPr="00995F20" w:rsidRDefault="00DD5374" w:rsidP="00DD5374">
      <w:pPr>
        <w:pStyle w:val="PGHeading2"/>
        <w:rPr>
          <w:rFonts w:cs="Arial"/>
        </w:rPr>
      </w:pPr>
      <w:r w:rsidRPr="00995F20">
        <w:rPr>
          <w:rFonts w:cs="Arial"/>
        </w:rPr>
        <w:t>Licence agreement</w:t>
      </w:r>
    </w:p>
    <w:p w14:paraId="6C6208A6" w14:textId="77777777" w:rsidR="00DD5374" w:rsidRPr="00AC0E53" w:rsidRDefault="00DD5374" w:rsidP="00DD5374">
      <w:pPr>
        <w:spacing w:after="200" w:line="276" w:lineRule="auto"/>
      </w:pPr>
      <w:r w:rsidRPr="00AC0E53">
        <w:t>This is a legal agreement between you, the teaching institution, and PG Online Limited. PG Online Limited grants to you a non-exclusive, non-transferable, revocable licence to use this unit and all the worksheets, PowerPoint presentations, teaching guides and other associated files distributed with it in the course of teaching by your teachers and/or employees.</w:t>
      </w:r>
    </w:p>
    <w:p w14:paraId="07F2BD46" w14:textId="77777777" w:rsidR="00DD5374" w:rsidRPr="00AC0E53" w:rsidRDefault="00DD5374" w:rsidP="00DD5374">
      <w:pPr>
        <w:spacing w:after="200" w:line="276" w:lineRule="auto"/>
      </w:pPr>
      <w:r w:rsidRPr="00AC0E53">
        <w:t>The materials distributed with this unit may be copied and used by your teachers and/or employees on a single site only in the course of their teaching. You warrant that you shall not, and shall procure that each of your teachers and/or employees shall not, share in any way any of the materials or part of the materials with any third party, including users on another site or individuals who are teachers and/or employees of a separate institution. You acknowledge and agree that the materials must remain with you, the teaching institution, and no part of the materials may be transferred to another institution. You also warrant that you shall not, and shall procure that each of your teachers and/or employees shall not, procure, authorise, encourage, facilitate or enable any third party to reproduce these materials in whole or in part without the prior permission of PG Online Limited.</w:t>
      </w:r>
    </w:p>
    <w:p w14:paraId="07532942" w14:textId="0653C860" w:rsidR="00D50A45" w:rsidRPr="00AC0AF5" w:rsidRDefault="00DD5374" w:rsidP="00DD5374">
      <w:pPr>
        <w:pStyle w:val="Covertitle"/>
        <w:spacing w:line="276" w:lineRule="auto"/>
        <w:rPr>
          <w:color w:val="365F91"/>
          <w:sz w:val="28"/>
          <w:szCs w:val="28"/>
        </w:rPr>
      </w:pPr>
      <w:r w:rsidRPr="00AC0E53">
        <w:rPr>
          <w:b w:val="0"/>
          <w:sz w:val="22"/>
          <w:szCs w:val="22"/>
        </w:rPr>
        <w:t xml:space="preserve">In consideration of the licence granted to you, you shall indemnify PG Online Limited against all liabilities, costs, expenses, damages and losses (including but not limited to any direct, indirect or consequential losses, loss of profit, loss of reputation and all interest, penalties and legal costs and all other professional costs and expenses) suffered or incurred by PG Online Limited arising out of or in connection with the exercise by you of your rights granted under this licence. </w:t>
      </w:r>
      <w:r w:rsidR="00D50A45" w:rsidRPr="00636DAB">
        <w:br w:type="page"/>
      </w:r>
      <w:r w:rsidR="008522C0">
        <w:rPr>
          <w:noProof/>
          <w:sz w:val="40"/>
          <w:szCs w:val="40"/>
          <w:lang w:eastAsia="en-GB"/>
        </w:rPr>
        <w:lastRenderedPageBreak/>
        <w:drawing>
          <wp:inline distT="0" distB="0" distL="0" distR="0" wp14:anchorId="1A50BC85" wp14:editId="265D00E7">
            <wp:extent cx="3044825" cy="1155700"/>
            <wp:effectExtent l="0" t="0" r="0" b="0"/>
            <wp:docPr id="8" name="Picture 8" descr="C:\Users\Rob\Dropbox\PG Online\Logos and Artwork\KS3 Unit Python NS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Dropbox\PG Online\Logos and Artwork\KS3 Unit Python NS Tit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825" cy="1155700"/>
                    </a:xfrm>
                    <a:prstGeom prst="rect">
                      <a:avLst/>
                    </a:prstGeom>
                    <a:noFill/>
                    <a:ln>
                      <a:noFill/>
                    </a:ln>
                  </pic:spPr>
                </pic:pic>
              </a:graphicData>
            </a:graphic>
          </wp:inline>
        </w:drawing>
      </w:r>
    </w:p>
    <w:p w14:paraId="1C628AFE" w14:textId="7B195C44" w:rsidR="00D50A45" w:rsidRPr="00311E8B" w:rsidRDefault="00D50A45" w:rsidP="006014EA">
      <w:pPr>
        <w:pStyle w:val="PGSuggestedforteachingin"/>
        <w:spacing w:before="0"/>
      </w:pPr>
      <w:bookmarkStart w:id="0" w:name="_Toc362363433"/>
      <w:r w:rsidRPr="00311E8B">
        <w:t xml:space="preserve">(Suggested for teaching </w:t>
      </w:r>
      <w:r w:rsidR="008522C0">
        <w:t>in Year</w:t>
      </w:r>
      <w:r>
        <w:t xml:space="preserve"> 9</w:t>
      </w:r>
      <w:r w:rsidRPr="00311E8B">
        <w:t>)</w:t>
      </w:r>
    </w:p>
    <w:p w14:paraId="0B7AE6BA" w14:textId="77777777" w:rsidR="00D50A45" w:rsidRDefault="00D50A45" w:rsidP="00D50A45">
      <w:pPr>
        <w:pStyle w:val="Covertitle"/>
      </w:pPr>
    </w:p>
    <w:p w14:paraId="04F226BF" w14:textId="77777777" w:rsidR="00D50A45" w:rsidRPr="00311E8B" w:rsidRDefault="00D50A45" w:rsidP="00133DE6">
      <w:pPr>
        <w:pStyle w:val="PGHeading1"/>
      </w:pPr>
      <w:r>
        <w:t>Teacher’s Guide</w:t>
      </w:r>
    </w:p>
    <w:p w14:paraId="58C51134" w14:textId="77777777" w:rsidR="00D50A45" w:rsidRPr="00133DE6" w:rsidRDefault="00D50A45" w:rsidP="00133DE6">
      <w:pPr>
        <w:pStyle w:val="PGHeading2"/>
      </w:pPr>
      <w:r w:rsidRPr="00133DE6">
        <w:t>Introduction</w:t>
      </w:r>
      <w:bookmarkEnd w:id="0"/>
    </w:p>
    <w:p w14:paraId="1B31CAFD" w14:textId="77777777" w:rsidR="009559D4" w:rsidRPr="00DD5374" w:rsidRDefault="009559D4" w:rsidP="009559D4">
      <w:pPr>
        <w:pStyle w:val="PGKS3text"/>
        <w:rPr>
          <w:rFonts w:ascii="Arial" w:hAnsi="Arial"/>
        </w:rPr>
      </w:pPr>
      <w:r w:rsidRPr="00DD5374">
        <w:rPr>
          <w:rFonts w:ascii="Arial" w:hAnsi="Arial"/>
        </w:rPr>
        <w:t xml:space="preserve">This teacher’s guide contains detailed lesson plans to accompany the </w:t>
      </w:r>
      <w:r w:rsidR="005E621A" w:rsidRPr="00DD5374">
        <w:rPr>
          <w:rFonts w:ascii="Arial" w:hAnsi="Arial"/>
        </w:rPr>
        <w:t>five</w:t>
      </w:r>
      <w:r w:rsidRPr="00DD5374">
        <w:rPr>
          <w:rFonts w:ascii="Arial" w:hAnsi="Arial"/>
        </w:rPr>
        <w:t xml:space="preserve"> sets of PowerPoint slides and worksheets.</w:t>
      </w:r>
    </w:p>
    <w:p w14:paraId="6045103E" w14:textId="77777777" w:rsidR="00D50A45" w:rsidRPr="00DD5374" w:rsidRDefault="00D50A45" w:rsidP="00133DE6">
      <w:pPr>
        <w:pStyle w:val="PGKS3text"/>
        <w:rPr>
          <w:rFonts w:ascii="Arial" w:hAnsi="Arial"/>
        </w:rPr>
      </w:pPr>
      <w:r w:rsidRPr="00DD5374">
        <w:rPr>
          <w:rFonts w:ascii="Arial" w:hAnsi="Arial"/>
        </w:rPr>
        <w:t>The lessons are designed to form a strong base for ideas for the teacher and should be adapted to suit the teaching style and preferences of the individual teacher, and the resources and nature of the individual school or Computing / ICT department.</w:t>
      </w:r>
    </w:p>
    <w:p w14:paraId="548D0D8A" w14:textId="77777777" w:rsidR="00D50A45" w:rsidRPr="00DD5374" w:rsidRDefault="00D50A45" w:rsidP="00133DE6">
      <w:pPr>
        <w:pStyle w:val="PGKS3text"/>
        <w:rPr>
          <w:rFonts w:ascii="Arial" w:hAnsi="Arial"/>
        </w:rPr>
      </w:pPr>
      <w:r w:rsidRPr="00DD5374">
        <w:rPr>
          <w:rFonts w:ascii="Arial" w:hAnsi="Arial"/>
        </w:rPr>
        <w:t>The material supplied for this unit includes:</w:t>
      </w:r>
    </w:p>
    <w:p w14:paraId="424D3A01" w14:textId="6BC16733" w:rsidR="00D50A45" w:rsidRPr="00DD5374" w:rsidRDefault="00326900" w:rsidP="00133DE6">
      <w:pPr>
        <w:pStyle w:val="PGKS3bulletedlist"/>
        <w:rPr>
          <w:rFonts w:ascii="Arial" w:hAnsi="Arial"/>
        </w:rPr>
      </w:pPr>
      <w:r w:rsidRPr="00DD5374">
        <w:rPr>
          <w:rFonts w:ascii="Arial" w:hAnsi="Arial"/>
        </w:rPr>
        <w:t>5</w:t>
      </w:r>
      <w:r w:rsidR="00D50A45" w:rsidRPr="00DD5374">
        <w:rPr>
          <w:rFonts w:ascii="Arial" w:hAnsi="Arial"/>
        </w:rPr>
        <w:t xml:space="preserve"> PowerPoint presentations, each </w:t>
      </w:r>
      <w:r w:rsidR="007A4276" w:rsidRPr="00DD5374">
        <w:rPr>
          <w:rFonts w:ascii="Arial" w:hAnsi="Arial"/>
        </w:rPr>
        <w:t>designed to cover one lesson</w:t>
      </w:r>
    </w:p>
    <w:p w14:paraId="27B70E28" w14:textId="77777777" w:rsidR="00D50A45" w:rsidRPr="00DD5374" w:rsidRDefault="005E621A" w:rsidP="00133DE6">
      <w:pPr>
        <w:pStyle w:val="PGKS3bulletedlist"/>
        <w:rPr>
          <w:rFonts w:ascii="Arial" w:hAnsi="Arial"/>
        </w:rPr>
      </w:pPr>
      <w:r w:rsidRPr="00DD5374">
        <w:rPr>
          <w:rFonts w:ascii="Arial" w:hAnsi="Arial"/>
        </w:rPr>
        <w:t>8</w:t>
      </w:r>
      <w:r w:rsidR="00D50A45" w:rsidRPr="00DD5374">
        <w:rPr>
          <w:rFonts w:ascii="Arial" w:hAnsi="Arial"/>
        </w:rPr>
        <w:t xml:space="preserve"> worksheets</w:t>
      </w:r>
      <w:r w:rsidRPr="00DD5374">
        <w:rPr>
          <w:rFonts w:ascii="Arial" w:hAnsi="Arial"/>
        </w:rPr>
        <w:t>, many with example responses</w:t>
      </w:r>
    </w:p>
    <w:p w14:paraId="70D99545" w14:textId="6640641C" w:rsidR="00326900" w:rsidRPr="00DD5374" w:rsidRDefault="00326900" w:rsidP="00133DE6">
      <w:pPr>
        <w:pStyle w:val="PGKS3bulletedlist"/>
        <w:rPr>
          <w:rFonts w:ascii="Arial" w:hAnsi="Arial"/>
        </w:rPr>
      </w:pPr>
      <w:r w:rsidRPr="00DD5374">
        <w:rPr>
          <w:rFonts w:ascii="Arial" w:hAnsi="Arial"/>
        </w:rPr>
        <w:t xml:space="preserve">5 </w:t>
      </w:r>
      <w:proofErr w:type="spellStart"/>
      <w:r w:rsidRPr="00DD5374">
        <w:rPr>
          <w:rFonts w:ascii="Arial" w:hAnsi="Arial"/>
        </w:rPr>
        <w:t>homeworks</w:t>
      </w:r>
      <w:proofErr w:type="spellEnd"/>
    </w:p>
    <w:p w14:paraId="34A6ED8C" w14:textId="77777777" w:rsidR="00D50A45" w:rsidRPr="00DD5374" w:rsidRDefault="00D50A45" w:rsidP="00133DE6">
      <w:pPr>
        <w:pStyle w:val="PGKS3bulletedlist"/>
        <w:rPr>
          <w:rFonts w:ascii="Arial" w:hAnsi="Arial"/>
        </w:rPr>
      </w:pPr>
      <w:r w:rsidRPr="00DD5374">
        <w:rPr>
          <w:rFonts w:ascii="Arial" w:hAnsi="Arial"/>
        </w:rPr>
        <w:t>An end-of-unit learning portfolio for assessment purposes</w:t>
      </w:r>
    </w:p>
    <w:p w14:paraId="02F3E59C" w14:textId="77777777" w:rsidR="00D50A45" w:rsidRPr="00221FF1" w:rsidRDefault="00CF6D51" w:rsidP="00133DE6">
      <w:pPr>
        <w:pStyle w:val="Heading3"/>
        <w:rPr>
          <w:rFonts w:ascii="Arial" w:hAnsi="Arial" w:cs="Arial"/>
          <w:i/>
          <w:color w:val="4F81BD"/>
        </w:rPr>
      </w:pPr>
      <w:r w:rsidRPr="00221FF1">
        <w:rPr>
          <w:rFonts w:ascii="Arial" w:hAnsi="Arial" w:cs="Arial"/>
          <w:i/>
          <w:color w:val="4F81BD"/>
        </w:rPr>
        <w:t>Summary</w:t>
      </w:r>
    </w:p>
    <w:p w14:paraId="1DEC0103" w14:textId="64F2D054" w:rsidR="00D6086D" w:rsidRPr="00DD5374" w:rsidRDefault="00D6086D" w:rsidP="00D6086D">
      <w:r w:rsidRPr="00DD5374">
        <w:t xml:space="preserve">This unit assumes that pupils already have some prior experience in Python or a similar language, and the first lesson has a series of tasks designed to revisit the basic </w:t>
      </w:r>
      <w:r w:rsidR="00C518B2" w:rsidRPr="00DD5374">
        <w:t xml:space="preserve">skills already covered. </w:t>
      </w:r>
      <w:r w:rsidRPr="00DD5374">
        <w:t xml:space="preserve">Pupils then use </w:t>
      </w:r>
      <w:r w:rsidR="004F1276" w:rsidRPr="00DD5374">
        <w:rPr>
          <w:b/>
        </w:rPr>
        <w:t>for</w:t>
      </w:r>
      <w:r w:rsidR="004F1276" w:rsidRPr="00DD5374">
        <w:t xml:space="preserve"> </w:t>
      </w:r>
      <w:r w:rsidRPr="00DD5374">
        <w:t xml:space="preserve">loops and compare their use with </w:t>
      </w:r>
      <w:r w:rsidR="004F1276" w:rsidRPr="00DD5374">
        <w:rPr>
          <w:b/>
        </w:rPr>
        <w:t>while</w:t>
      </w:r>
      <w:r w:rsidR="004F1276" w:rsidRPr="00DD5374">
        <w:t xml:space="preserve"> </w:t>
      </w:r>
      <w:r w:rsidRPr="00DD5374">
        <w:t xml:space="preserve">loops, before moving on to arrays (lists), which are introduced as a new data structure </w:t>
      </w:r>
      <w:r w:rsidR="00204C5C" w:rsidRPr="00DD5374">
        <w:t xml:space="preserve">and are used in conjunction with </w:t>
      </w:r>
      <w:r w:rsidR="004F1276" w:rsidRPr="00DD5374">
        <w:rPr>
          <w:b/>
        </w:rPr>
        <w:t>for</w:t>
      </w:r>
      <w:r w:rsidR="004F1276" w:rsidRPr="00DD5374">
        <w:t xml:space="preserve"> </w:t>
      </w:r>
      <w:r w:rsidR="00204C5C" w:rsidRPr="00DD5374">
        <w:t xml:space="preserve">loops. </w:t>
      </w:r>
      <w:r w:rsidR="00337B91">
        <w:t>F</w:t>
      </w:r>
      <w:r w:rsidR="00204C5C" w:rsidRPr="00DD5374">
        <w:t>unctions with</w:t>
      </w:r>
      <w:r w:rsidR="00337B91">
        <w:t xml:space="preserve"> and without</w:t>
      </w:r>
      <w:r w:rsidR="00204C5C" w:rsidRPr="00DD5374">
        <w:t xml:space="preserve"> parameters are covered </w:t>
      </w:r>
      <w:r w:rsidRPr="00DD5374">
        <w:t xml:space="preserve">to help </w:t>
      </w:r>
      <w:r w:rsidR="00204C5C" w:rsidRPr="00DD5374">
        <w:t>pupils understand</w:t>
      </w:r>
      <w:r w:rsidRPr="00DD5374">
        <w:t xml:space="preserve"> the concept</w:t>
      </w:r>
      <w:r w:rsidR="00204C5C" w:rsidRPr="00DD5374">
        <w:t xml:space="preserve"> and benefits</w:t>
      </w:r>
      <w:r w:rsidRPr="00DD5374">
        <w:t xml:space="preserve"> of modular programming</w:t>
      </w:r>
      <w:r w:rsidR="00204C5C" w:rsidRPr="00DD5374">
        <w:t>.</w:t>
      </w:r>
      <w:r w:rsidRPr="00DD5374">
        <w:t xml:space="preserve"> This unit is designed to take pupils right up to a point where a GCSE in Computing can pick up</w:t>
      </w:r>
      <w:r w:rsidR="005535A6" w:rsidRPr="00DD5374">
        <w:t xml:space="preserve"> from</w:t>
      </w:r>
      <w:r w:rsidRPr="00DD5374">
        <w:t xml:space="preserve"> and should provide ample experience of programming in order to confirm any decision to pursue Computing as a GCSE option.</w:t>
      </w:r>
    </w:p>
    <w:p w14:paraId="60FBF933"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t>New Attainment Targets (</w:t>
      </w:r>
      <w:r w:rsidR="00CF6D51" w:rsidRPr="00221FF1">
        <w:rPr>
          <w:rFonts w:ascii="Arial" w:hAnsi="Arial" w:cs="Arial"/>
          <w:i/>
          <w:color w:val="4F81BD"/>
        </w:rPr>
        <w:t>partially covered in this Unit)</w:t>
      </w:r>
    </w:p>
    <w:p w14:paraId="3D93FF48" w14:textId="77777777" w:rsidR="00D50A45" w:rsidRPr="00DD5374" w:rsidRDefault="00D50A45" w:rsidP="00133DE6">
      <w:pPr>
        <w:pStyle w:val="PGKS3bulletedlist"/>
        <w:rPr>
          <w:rFonts w:ascii="Arial" w:hAnsi="Arial"/>
        </w:rPr>
      </w:pPr>
      <w:r w:rsidRPr="00DD5374">
        <w:rPr>
          <w:rFonts w:ascii="Arial" w:hAnsi="Arial"/>
        </w:rPr>
        <w:t>Use two or more programming languages, one of which is textual, to solve a variety of computational problems; make appropriate use of data structures; design and develop modular programs that use procedures and functions</w:t>
      </w:r>
    </w:p>
    <w:p w14:paraId="71B53A41" w14:textId="663646F6" w:rsidR="00D50A45" w:rsidRPr="00DD5374" w:rsidRDefault="00D50A45" w:rsidP="00133DE6">
      <w:pPr>
        <w:pStyle w:val="PGKS3bulletedlist"/>
        <w:rPr>
          <w:rFonts w:ascii="Arial" w:hAnsi="Arial"/>
        </w:rPr>
      </w:pPr>
      <w:r w:rsidRPr="00DD5374">
        <w:rPr>
          <w:rFonts w:ascii="Arial" w:hAnsi="Arial"/>
        </w:rPr>
        <w:t xml:space="preserve">Understand several key algorithms that reflect computational thinking </w:t>
      </w:r>
      <w:r w:rsidR="00337B91">
        <w:rPr>
          <w:rFonts w:ascii="Arial" w:hAnsi="Arial"/>
        </w:rPr>
        <w:t>(</w:t>
      </w:r>
      <w:r w:rsidRPr="00DD5374">
        <w:rPr>
          <w:rFonts w:ascii="Arial" w:hAnsi="Arial"/>
        </w:rPr>
        <w:t>for example,</w:t>
      </w:r>
      <w:r w:rsidR="00337B91">
        <w:rPr>
          <w:rFonts w:ascii="Arial" w:hAnsi="Arial"/>
        </w:rPr>
        <w:t xml:space="preserve"> ones for sorting and searching)</w:t>
      </w:r>
      <w:r w:rsidRPr="00DD5374">
        <w:rPr>
          <w:rFonts w:ascii="Arial" w:hAnsi="Arial"/>
        </w:rPr>
        <w:t>; use logical reasoning to compare the utility of alternative algorithms for the same problem.</w:t>
      </w:r>
    </w:p>
    <w:p w14:paraId="5088CC4B" w14:textId="77777777" w:rsidR="00133DE6" w:rsidRDefault="00133DE6">
      <w:pPr>
        <w:spacing w:after="200" w:line="276" w:lineRule="auto"/>
        <w:rPr>
          <w:rFonts w:cs="Times New Roman"/>
          <w:b/>
          <w:bCs/>
          <w:i/>
          <w:iCs/>
          <w:color w:val="4F81BD"/>
        </w:rPr>
      </w:pPr>
      <w:r>
        <w:br w:type="page"/>
      </w:r>
    </w:p>
    <w:p w14:paraId="2B123CAD" w14:textId="77777777" w:rsidR="00D50A45" w:rsidRPr="00221FF1" w:rsidRDefault="00CF6D51" w:rsidP="00133DE6">
      <w:pPr>
        <w:pStyle w:val="Heading3"/>
        <w:rPr>
          <w:rFonts w:ascii="Arial" w:hAnsi="Arial" w:cs="Arial"/>
          <w:i/>
          <w:color w:val="4F81BD"/>
        </w:rPr>
      </w:pPr>
      <w:r w:rsidRPr="00221FF1">
        <w:rPr>
          <w:rFonts w:ascii="Arial" w:hAnsi="Arial" w:cs="Arial"/>
          <w:i/>
          <w:color w:val="4F81BD"/>
        </w:rPr>
        <w:lastRenderedPageBreak/>
        <w:t>Learning Outcomes for the unit</w:t>
      </w:r>
    </w:p>
    <w:p w14:paraId="75AE941B" w14:textId="77777777" w:rsidR="00D50A45" w:rsidRPr="00DD5374" w:rsidRDefault="00D50A45" w:rsidP="00734A85">
      <w:pPr>
        <w:pStyle w:val="PGKS3text"/>
        <w:rPr>
          <w:rFonts w:ascii="Arial" w:hAnsi="Arial"/>
          <w:b/>
        </w:rPr>
      </w:pPr>
      <w:r w:rsidRPr="00DD5374">
        <w:rPr>
          <w:rFonts w:ascii="Arial" w:hAnsi="Arial"/>
          <w:b/>
        </w:rPr>
        <w:t>At the end of this Unit all pupils should be able to:</w:t>
      </w:r>
    </w:p>
    <w:p w14:paraId="2EFD3A3F" w14:textId="43B0578E" w:rsidR="00A54E6D" w:rsidRPr="00DD5374" w:rsidRDefault="00A54E6D" w:rsidP="00734A85">
      <w:pPr>
        <w:pStyle w:val="PGKS3text"/>
        <w:numPr>
          <w:ilvl w:val="0"/>
          <w:numId w:val="5"/>
        </w:numPr>
        <w:ind w:left="284" w:hanging="284"/>
        <w:rPr>
          <w:rFonts w:ascii="Arial" w:hAnsi="Arial"/>
        </w:rPr>
      </w:pPr>
      <w:r w:rsidRPr="00DD5374">
        <w:rPr>
          <w:rFonts w:ascii="Arial" w:hAnsi="Arial"/>
        </w:rPr>
        <w:t>Use data types correctly and convert between them when necessary</w:t>
      </w:r>
    </w:p>
    <w:p w14:paraId="4574D927" w14:textId="20B5BAF8" w:rsidR="00D50A45" w:rsidRPr="00DD5374" w:rsidRDefault="005E621A" w:rsidP="00734A85">
      <w:pPr>
        <w:pStyle w:val="PGKS3text"/>
        <w:numPr>
          <w:ilvl w:val="0"/>
          <w:numId w:val="5"/>
        </w:numPr>
        <w:ind w:left="284" w:hanging="284"/>
        <w:rPr>
          <w:rFonts w:ascii="Arial" w:hAnsi="Arial"/>
        </w:rPr>
      </w:pPr>
      <w:r w:rsidRPr="00DD5374">
        <w:rPr>
          <w:rFonts w:ascii="Arial" w:hAnsi="Arial"/>
        </w:rPr>
        <w:t xml:space="preserve">Write programs that </w:t>
      </w:r>
      <w:r w:rsidR="008F0B27" w:rsidRPr="00DD5374">
        <w:rPr>
          <w:rFonts w:ascii="Arial" w:hAnsi="Arial"/>
        </w:rPr>
        <w:t>use a loop to repeat a section of code</w:t>
      </w:r>
    </w:p>
    <w:p w14:paraId="2EBB850F" w14:textId="77777777" w:rsidR="005E621A" w:rsidRPr="00DD5374" w:rsidRDefault="005E621A" w:rsidP="00734A85">
      <w:pPr>
        <w:pStyle w:val="PGKS3text"/>
        <w:numPr>
          <w:ilvl w:val="0"/>
          <w:numId w:val="5"/>
        </w:numPr>
        <w:ind w:left="284" w:hanging="284"/>
        <w:rPr>
          <w:rFonts w:ascii="Arial" w:hAnsi="Arial"/>
        </w:rPr>
      </w:pPr>
      <w:r w:rsidRPr="00DD5374">
        <w:rPr>
          <w:rFonts w:ascii="Arial" w:hAnsi="Arial"/>
        </w:rPr>
        <w:t>Write programs that use lists (known as ‘arrays’ in some languages)</w:t>
      </w:r>
    </w:p>
    <w:p w14:paraId="2F163FFE" w14:textId="0CAC6062" w:rsidR="00A54E6D" w:rsidRPr="00DD5374" w:rsidRDefault="00A54E6D" w:rsidP="00A54E6D">
      <w:pPr>
        <w:pStyle w:val="PGKS3text"/>
        <w:numPr>
          <w:ilvl w:val="0"/>
          <w:numId w:val="5"/>
        </w:numPr>
        <w:ind w:left="284" w:hanging="284"/>
        <w:rPr>
          <w:rFonts w:ascii="Arial" w:hAnsi="Arial"/>
        </w:rPr>
      </w:pPr>
      <w:r w:rsidRPr="00DD5374">
        <w:rPr>
          <w:rFonts w:ascii="Arial" w:hAnsi="Arial"/>
        </w:rPr>
        <w:t xml:space="preserve">Create and </w:t>
      </w:r>
      <w:r w:rsidR="00337B91">
        <w:rPr>
          <w:rFonts w:ascii="Arial" w:hAnsi="Arial"/>
        </w:rPr>
        <w:t>use</w:t>
      </w:r>
      <w:r w:rsidRPr="00DD5374">
        <w:rPr>
          <w:rFonts w:ascii="Arial" w:hAnsi="Arial"/>
        </w:rPr>
        <w:t xml:space="preserve"> a function </w:t>
      </w:r>
      <w:r w:rsidR="00337B91">
        <w:rPr>
          <w:rFonts w:ascii="Arial" w:hAnsi="Arial"/>
        </w:rPr>
        <w:t>with or without parameters</w:t>
      </w:r>
    </w:p>
    <w:p w14:paraId="6AEC6CC2" w14:textId="27D11D29" w:rsidR="005E621A" w:rsidRPr="00DD5374" w:rsidRDefault="005535A6" w:rsidP="00734A85">
      <w:pPr>
        <w:pStyle w:val="PGKS3text"/>
        <w:numPr>
          <w:ilvl w:val="0"/>
          <w:numId w:val="5"/>
        </w:numPr>
        <w:ind w:left="284" w:hanging="284"/>
        <w:rPr>
          <w:rFonts w:ascii="Arial" w:hAnsi="Arial"/>
        </w:rPr>
      </w:pPr>
      <w:r w:rsidRPr="00DD5374">
        <w:rPr>
          <w:rFonts w:ascii="Arial" w:hAnsi="Arial"/>
        </w:rPr>
        <w:t>Find and de</w:t>
      </w:r>
      <w:r w:rsidR="005E621A" w:rsidRPr="00DD5374">
        <w:rPr>
          <w:rFonts w:ascii="Arial" w:hAnsi="Arial"/>
        </w:rPr>
        <w:t>bug syntax errors</w:t>
      </w:r>
    </w:p>
    <w:p w14:paraId="4A364971" w14:textId="004553B2" w:rsidR="005E621A" w:rsidRPr="00DD5374" w:rsidRDefault="00FB4BE7" w:rsidP="00734A85">
      <w:pPr>
        <w:pStyle w:val="PGKS3text"/>
        <w:numPr>
          <w:ilvl w:val="0"/>
          <w:numId w:val="5"/>
        </w:numPr>
        <w:ind w:left="284" w:hanging="284"/>
        <w:rPr>
          <w:rFonts w:ascii="Arial" w:hAnsi="Arial"/>
        </w:rPr>
      </w:pPr>
      <w:r w:rsidRPr="00DD5374">
        <w:rPr>
          <w:rFonts w:ascii="Arial" w:hAnsi="Arial"/>
        </w:rPr>
        <w:t>Look at a given section of code and describe its function</w:t>
      </w:r>
    </w:p>
    <w:p w14:paraId="1FAC559C" w14:textId="77777777" w:rsidR="00D50A45" w:rsidRPr="00DD5374" w:rsidRDefault="00D50A45" w:rsidP="00133DE6">
      <w:pPr>
        <w:pStyle w:val="PGKS3text"/>
        <w:rPr>
          <w:rFonts w:ascii="Arial" w:hAnsi="Arial"/>
        </w:rPr>
      </w:pPr>
    </w:p>
    <w:p w14:paraId="315D082E" w14:textId="77777777" w:rsidR="00D50A45" w:rsidRPr="00DD5374" w:rsidRDefault="00D50A45" w:rsidP="00133DE6">
      <w:pPr>
        <w:pStyle w:val="PGKS3text"/>
        <w:rPr>
          <w:rFonts w:ascii="Arial" w:hAnsi="Arial"/>
          <w:b/>
        </w:rPr>
      </w:pPr>
      <w:r w:rsidRPr="00DD5374">
        <w:rPr>
          <w:rFonts w:ascii="Arial" w:hAnsi="Arial"/>
          <w:b/>
        </w:rPr>
        <w:t>Most pupils will be able to:</w:t>
      </w:r>
    </w:p>
    <w:p w14:paraId="590FA3A0" w14:textId="17058CB3" w:rsidR="00D50A45" w:rsidRPr="00DD5374" w:rsidRDefault="00FB4BE7" w:rsidP="00734A85">
      <w:pPr>
        <w:pStyle w:val="PGKS3text"/>
        <w:numPr>
          <w:ilvl w:val="0"/>
          <w:numId w:val="5"/>
        </w:numPr>
        <w:ind w:left="284" w:hanging="284"/>
        <w:rPr>
          <w:rFonts w:ascii="Arial" w:hAnsi="Arial"/>
        </w:rPr>
      </w:pPr>
      <w:r w:rsidRPr="00DD5374">
        <w:rPr>
          <w:rFonts w:ascii="Arial" w:hAnsi="Arial"/>
        </w:rPr>
        <w:t>Select t</w:t>
      </w:r>
      <w:r w:rsidR="004F1276" w:rsidRPr="00DD5374">
        <w:rPr>
          <w:rFonts w:ascii="Arial" w:hAnsi="Arial"/>
        </w:rPr>
        <w:t>he most suitable type of loop (</w:t>
      </w:r>
      <w:r w:rsidR="004F1276" w:rsidRPr="00DD5374">
        <w:rPr>
          <w:rFonts w:ascii="Arial" w:hAnsi="Arial"/>
          <w:b/>
        </w:rPr>
        <w:t>for</w:t>
      </w:r>
      <w:r w:rsidR="004F1276" w:rsidRPr="00DD5374">
        <w:rPr>
          <w:rFonts w:ascii="Arial" w:hAnsi="Arial"/>
        </w:rPr>
        <w:t xml:space="preserve"> or </w:t>
      </w:r>
      <w:r w:rsidR="004F1276" w:rsidRPr="00DD5374">
        <w:rPr>
          <w:rFonts w:ascii="Arial" w:hAnsi="Arial"/>
          <w:b/>
        </w:rPr>
        <w:t>w</w:t>
      </w:r>
      <w:r w:rsidRPr="00DD5374">
        <w:rPr>
          <w:rFonts w:ascii="Arial" w:hAnsi="Arial"/>
          <w:b/>
        </w:rPr>
        <w:t>hile</w:t>
      </w:r>
      <w:r w:rsidRPr="00DD5374">
        <w:rPr>
          <w:rFonts w:ascii="Arial" w:hAnsi="Arial"/>
        </w:rPr>
        <w:t>) for a given problem</w:t>
      </w:r>
    </w:p>
    <w:p w14:paraId="03A1B54B" w14:textId="7934465A" w:rsidR="00A54E6D" w:rsidRPr="00DD5374" w:rsidRDefault="00A54E6D" w:rsidP="00734A85">
      <w:pPr>
        <w:pStyle w:val="PGKS3text"/>
        <w:numPr>
          <w:ilvl w:val="0"/>
          <w:numId w:val="5"/>
        </w:numPr>
        <w:ind w:left="284" w:hanging="284"/>
        <w:rPr>
          <w:rFonts w:ascii="Arial" w:hAnsi="Arial"/>
        </w:rPr>
      </w:pPr>
      <w:r w:rsidRPr="00DD5374">
        <w:rPr>
          <w:rFonts w:ascii="Arial" w:hAnsi="Arial"/>
        </w:rPr>
        <w:t>Use counters</w:t>
      </w:r>
      <w:r w:rsidR="004F1276" w:rsidRPr="00DD5374">
        <w:rPr>
          <w:rFonts w:ascii="Arial" w:hAnsi="Arial"/>
        </w:rPr>
        <w:t xml:space="preserve"> correctly in conjunction with </w:t>
      </w:r>
      <w:r w:rsidR="004F1276" w:rsidRPr="00DD5374">
        <w:rPr>
          <w:rFonts w:ascii="Arial" w:hAnsi="Arial"/>
          <w:b/>
        </w:rPr>
        <w:t>f</w:t>
      </w:r>
      <w:r w:rsidRPr="00DD5374">
        <w:rPr>
          <w:rFonts w:ascii="Arial" w:hAnsi="Arial"/>
          <w:b/>
        </w:rPr>
        <w:t>or</w:t>
      </w:r>
      <w:r w:rsidRPr="00DD5374">
        <w:rPr>
          <w:rFonts w:ascii="Arial" w:hAnsi="Arial"/>
        </w:rPr>
        <w:t xml:space="preserve"> loops</w:t>
      </w:r>
    </w:p>
    <w:p w14:paraId="72385D6A" w14:textId="74B9BF39" w:rsidR="00B76192" w:rsidRPr="00DD5374" w:rsidRDefault="00B76192" w:rsidP="00734A85">
      <w:pPr>
        <w:pStyle w:val="PGKS3text"/>
        <w:numPr>
          <w:ilvl w:val="0"/>
          <w:numId w:val="5"/>
        </w:numPr>
        <w:ind w:left="284" w:hanging="284"/>
        <w:rPr>
          <w:rFonts w:ascii="Arial" w:hAnsi="Arial"/>
        </w:rPr>
      </w:pPr>
      <w:r w:rsidRPr="00DD5374">
        <w:rPr>
          <w:rFonts w:ascii="Arial" w:hAnsi="Arial"/>
        </w:rPr>
        <w:t>Create a list and append or change elements of the list</w:t>
      </w:r>
    </w:p>
    <w:p w14:paraId="088D48D9" w14:textId="4BFA42A1" w:rsidR="00D50A45" w:rsidRPr="00DD5374" w:rsidRDefault="00D50A45" w:rsidP="00734A85">
      <w:pPr>
        <w:pStyle w:val="PGKS3text"/>
        <w:numPr>
          <w:ilvl w:val="0"/>
          <w:numId w:val="5"/>
        </w:numPr>
        <w:ind w:left="284" w:hanging="284"/>
        <w:rPr>
          <w:rFonts w:ascii="Arial" w:hAnsi="Arial"/>
        </w:rPr>
      </w:pPr>
      <w:r w:rsidRPr="00DD5374">
        <w:rPr>
          <w:rFonts w:ascii="Arial" w:hAnsi="Arial"/>
        </w:rPr>
        <w:t xml:space="preserve">Explain the advantages of </w:t>
      </w:r>
      <w:r w:rsidR="005E621A" w:rsidRPr="00DD5374">
        <w:rPr>
          <w:rFonts w:ascii="Arial" w:hAnsi="Arial"/>
        </w:rPr>
        <w:t>functions for reusable sections of program code</w:t>
      </w:r>
      <w:r w:rsidRPr="00DD5374">
        <w:rPr>
          <w:rFonts w:ascii="Arial" w:hAnsi="Arial"/>
        </w:rPr>
        <w:t xml:space="preserve"> </w:t>
      </w:r>
    </w:p>
    <w:p w14:paraId="2F306C73" w14:textId="77777777" w:rsidR="00D50A45" w:rsidRPr="00DD5374" w:rsidRDefault="00D50A45" w:rsidP="00734A85">
      <w:pPr>
        <w:pStyle w:val="PGKS3text"/>
        <w:rPr>
          <w:rFonts w:ascii="Arial" w:hAnsi="Arial"/>
        </w:rPr>
      </w:pPr>
    </w:p>
    <w:p w14:paraId="6FBD336B" w14:textId="77777777" w:rsidR="00D50A45" w:rsidRPr="00DD5374" w:rsidRDefault="00D50A45" w:rsidP="00133DE6">
      <w:pPr>
        <w:pStyle w:val="PGKS3text"/>
        <w:rPr>
          <w:rFonts w:ascii="Arial" w:hAnsi="Arial"/>
          <w:b/>
        </w:rPr>
      </w:pPr>
      <w:r w:rsidRPr="00DD5374">
        <w:rPr>
          <w:rFonts w:ascii="Arial" w:hAnsi="Arial"/>
          <w:b/>
        </w:rPr>
        <w:t>Some pupils will be able to:</w:t>
      </w:r>
    </w:p>
    <w:p w14:paraId="458AA067" w14:textId="77777777" w:rsidR="00B76192" w:rsidRPr="00DD5374" w:rsidRDefault="00B76192" w:rsidP="00B76192">
      <w:pPr>
        <w:pStyle w:val="PGKS3text"/>
        <w:numPr>
          <w:ilvl w:val="0"/>
          <w:numId w:val="5"/>
        </w:numPr>
        <w:ind w:left="284" w:hanging="284"/>
        <w:rPr>
          <w:rFonts w:ascii="Arial" w:hAnsi="Arial"/>
        </w:rPr>
      </w:pPr>
      <w:r w:rsidRPr="00DD5374">
        <w:rPr>
          <w:rFonts w:ascii="Arial" w:hAnsi="Arial"/>
        </w:rPr>
        <w:t>Use loops to populate, interrogate and print lists, using a counter as an index to an array element</w:t>
      </w:r>
    </w:p>
    <w:p w14:paraId="486A8030" w14:textId="5ADAE8B6" w:rsidR="005E621A" w:rsidRPr="00DD5374" w:rsidRDefault="00D50A45" w:rsidP="00734A85">
      <w:pPr>
        <w:pStyle w:val="PGKS3text"/>
        <w:numPr>
          <w:ilvl w:val="0"/>
          <w:numId w:val="5"/>
        </w:numPr>
        <w:ind w:left="284" w:hanging="284"/>
        <w:rPr>
          <w:rFonts w:ascii="Arial" w:hAnsi="Arial"/>
        </w:rPr>
      </w:pPr>
      <w:r w:rsidRPr="00DD5374">
        <w:rPr>
          <w:rFonts w:ascii="Arial" w:hAnsi="Arial"/>
        </w:rPr>
        <w:t xml:space="preserve">Devise their own </w:t>
      </w:r>
      <w:r w:rsidR="00B76192" w:rsidRPr="00DD5374">
        <w:rPr>
          <w:rFonts w:ascii="Arial" w:hAnsi="Arial"/>
        </w:rPr>
        <w:t xml:space="preserve">functions </w:t>
      </w:r>
      <w:r w:rsidRPr="00DD5374">
        <w:rPr>
          <w:rFonts w:ascii="Arial" w:hAnsi="Arial"/>
        </w:rPr>
        <w:t xml:space="preserve">to </w:t>
      </w:r>
      <w:r w:rsidR="00B76192" w:rsidRPr="00DD5374">
        <w:rPr>
          <w:rFonts w:ascii="Arial" w:hAnsi="Arial"/>
        </w:rPr>
        <w:t>create a modular program</w:t>
      </w:r>
    </w:p>
    <w:p w14:paraId="38C49611" w14:textId="4E39F35B" w:rsidR="00D50A45" w:rsidRPr="00DD5374" w:rsidRDefault="00B76192" w:rsidP="00734A85">
      <w:pPr>
        <w:pStyle w:val="PGKS3text"/>
        <w:numPr>
          <w:ilvl w:val="0"/>
          <w:numId w:val="5"/>
        </w:numPr>
        <w:ind w:left="284" w:hanging="284"/>
        <w:rPr>
          <w:rFonts w:ascii="Arial" w:hAnsi="Arial"/>
        </w:rPr>
      </w:pPr>
      <w:r w:rsidRPr="00DD5374">
        <w:rPr>
          <w:rFonts w:ascii="Arial" w:hAnsi="Arial"/>
        </w:rPr>
        <w:t xml:space="preserve">Create a program that is easy to use, caters for user input </w:t>
      </w:r>
      <w:proofErr w:type="spellStart"/>
      <w:r w:rsidRPr="00DD5374">
        <w:rPr>
          <w:rFonts w:ascii="Arial" w:hAnsi="Arial"/>
        </w:rPr>
        <w:t>errors,has</w:t>
      </w:r>
      <w:proofErr w:type="spellEnd"/>
      <w:r w:rsidRPr="00DD5374">
        <w:rPr>
          <w:rFonts w:ascii="Arial" w:hAnsi="Arial"/>
        </w:rPr>
        <w:t xml:space="preserve"> explicit error messages telling the user what the correct form of entry is and produces output with suitable headings or explanation</w:t>
      </w:r>
    </w:p>
    <w:p w14:paraId="578DE2E0"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t>Previous Learning</w:t>
      </w:r>
    </w:p>
    <w:p w14:paraId="7945892F" w14:textId="63623B9C" w:rsidR="00D50A45" w:rsidRPr="00DD5374" w:rsidRDefault="000A4A4A" w:rsidP="00133DE6">
      <w:pPr>
        <w:pStyle w:val="PGKS3text"/>
        <w:rPr>
          <w:rFonts w:ascii="Arial" w:hAnsi="Arial"/>
        </w:rPr>
      </w:pPr>
      <w:r w:rsidRPr="00DD5374">
        <w:rPr>
          <w:rFonts w:ascii="Arial" w:hAnsi="Arial"/>
        </w:rPr>
        <w:t>Pupil</w:t>
      </w:r>
      <w:r w:rsidR="005E621A" w:rsidRPr="00DD5374">
        <w:rPr>
          <w:rFonts w:ascii="Arial" w:hAnsi="Arial"/>
        </w:rPr>
        <w:t xml:space="preserve">s are expected to have had some previous experience of Python programming, including basic inputs and outputs, converting inputs to numbers using the </w:t>
      </w:r>
      <w:proofErr w:type="spellStart"/>
      <w:r w:rsidR="005E621A" w:rsidRPr="00DD5374">
        <w:rPr>
          <w:rFonts w:ascii="Arial" w:hAnsi="Arial"/>
          <w:b/>
        </w:rPr>
        <w:t>int</w:t>
      </w:r>
      <w:proofErr w:type="spellEnd"/>
      <w:r w:rsidR="005E621A" w:rsidRPr="00DD5374">
        <w:rPr>
          <w:rFonts w:ascii="Arial" w:hAnsi="Arial"/>
          <w:b/>
        </w:rPr>
        <w:t>()</w:t>
      </w:r>
      <w:r w:rsidR="005E621A" w:rsidRPr="00DD5374">
        <w:rPr>
          <w:rFonts w:ascii="Arial" w:hAnsi="Arial"/>
        </w:rPr>
        <w:t xml:space="preserve"> function, selection (</w:t>
      </w:r>
      <w:r w:rsidR="005E621A" w:rsidRPr="00DD5374">
        <w:rPr>
          <w:rFonts w:ascii="Arial" w:hAnsi="Arial"/>
          <w:b/>
        </w:rPr>
        <w:t>if</w:t>
      </w:r>
      <w:r w:rsidR="005E621A" w:rsidRPr="00DD5374">
        <w:rPr>
          <w:rFonts w:ascii="Arial" w:hAnsi="Arial"/>
        </w:rPr>
        <w:t>-</w:t>
      </w:r>
      <w:proofErr w:type="spellStart"/>
      <w:r w:rsidR="005E621A" w:rsidRPr="00DD5374">
        <w:rPr>
          <w:rFonts w:ascii="Arial" w:hAnsi="Arial"/>
          <w:b/>
        </w:rPr>
        <w:t>elif</w:t>
      </w:r>
      <w:proofErr w:type="spellEnd"/>
      <w:r w:rsidR="005E621A" w:rsidRPr="00DD5374">
        <w:rPr>
          <w:rFonts w:ascii="Arial" w:hAnsi="Arial"/>
        </w:rPr>
        <w:t>-</w:t>
      </w:r>
      <w:r w:rsidR="005E621A" w:rsidRPr="00DD5374">
        <w:rPr>
          <w:rFonts w:ascii="Arial" w:hAnsi="Arial"/>
          <w:b/>
        </w:rPr>
        <w:t>else</w:t>
      </w:r>
      <w:r w:rsidR="005E621A" w:rsidRPr="00DD5374">
        <w:rPr>
          <w:rFonts w:ascii="Arial" w:hAnsi="Arial"/>
        </w:rPr>
        <w:t xml:space="preserve"> statements) and </w:t>
      </w:r>
      <w:r w:rsidR="005E621A" w:rsidRPr="00DD5374">
        <w:rPr>
          <w:rFonts w:ascii="Arial" w:hAnsi="Arial"/>
          <w:b/>
        </w:rPr>
        <w:t>while</w:t>
      </w:r>
      <w:r w:rsidR="005E621A" w:rsidRPr="00DD5374">
        <w:rPr>
          <w:rFonts w:ascii="Arial" w:hAnsi="Arial"/>
        </w:rPr>
        <w:t xml:space="preserve"> loops. This unit follows on from the </w:t>
      </w:r>
      <w:proofErr w:type="spellStart"/>
      <w:r w:rsidR="005E621A" w:rsidRPr="00DD5374">
        <w:rPr>
          <w:rFonts w:ascii="Arial" w:hAnsi="Arial"/>
        </w:rPr>
        <w:t>PGOnline</w:t>
      </w:r>
      <w:proofErr w:type="spellEnd"/>
      <w:r w:rsidR="005E621A" w:rsidRPr="00DD5374">
        <w:rPr>
          <w:rFonts w:ascii="Arial" w:hAnsi="Arial"/>
        </w:rPr>
        <w:t xml:space="preserve"> unit ‘Introduction to Python’.</w:t>
      </w:r>
    </w:p>
    <w:p w14:paraId="7BACB9CB"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t>Suggested Resources:</w:t>
      </w:r>
    </w:p>
    <w:p w14:paraId="2C60AC57" w14:textId="77777777" w:rsidR="00D50A45" w:rsidRPr="00DD5374" w:rsidRDefault="00734A85" w:rsidP="00133DE6">
      <w:pPr>
        <w:pStyle w:val="PGKS3text"/>
        <w:rPr>
          <w:rFonts w:ascii="Arial" w:hAnsi="Arial"/>
        </w:rPr>
      </w:pPr>
      <w:r w:rsidRPr="00DD5374">
        <w:rPr>
          <w:rFonts w:ascii="Arial" w:hAnsi="Arial"/>
        </w:rPr>
        <w:t>Python 3.3 or later version</w:t>
      </w:r>
      <w:r w:rsidR="00D50A45" w:rsidRPr="00DD5374">
        <w:rPr>
          <w:rFonts w:ascii="Arial" w:hAnsi="Arial"/>
        </w:rPr>
        <w:t xml:space="preserve"> (free)</w:t>
      </w:r>
    </w:p>
    <w:p w14:paraId="13C0485F" w14:textId="239F09A4" w:rsidR="00D50A45" w:rsidRPr="00DD5374" w:rsidRDefault="00D50A45" w:rsidP="00133DE6">
      <w:pPr>
        <w:pStyle w:val="PGKS3text"/>
        <w:rPr>
          <w:rFonts w:ascii="Arial" w:hAnsi="Arial"/>
        </w:rPr>
      </w:pPr>
      <w:r w:rsidRPr="00DD5374">
        <w:rPr>
          <w:rFonts w:ascii="Arial" w:hAnsi="Arial"/>
        </w:rPr>
        <w:t xml:space="preserve">Worksheets </w:t>
      </w:r>
      <w:r w:rsidR="00884B66" w:rsidRPr="00DD5374">
        <w:rPr>
          <w:rFonts w:ascii="Arial" w:hAnsi="Arial"/>
        </w:rPr>
        <w:t>1 to 8</w:t>
      </w:r>
    </w:p>
    <w:p w14:paraId="52A511EB" w14:textId="77777777" w:rsidR="00D50A45" w:rsidRPr="00DD5374" w:rsidRDefault="00D50A45" w:rsidP="00133DE6">
      <w:pPr>
        <w:pStyle w:val="PGKS3text"/>
        <w:rPr>
          <w:rFonts w:ascii="Arial" w:hAnsi="Arial"/>
        </w:rPr>
      </w:pPr>
      <w:r w:rsidRPr="00DD5374">
        <w:rPr>
          <w:rFonts w:ascii="Arial" w:hAnsi="Arial"/>
        </w:rPr>
        <w:t>Solutions to exercises</w:t>
      </w:r>
    </w:p>
    <w:p w14:paraId="21AD410F"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t xml:space="preserve">Vocabulary   </w:t>
      </w:r>
    </w:p>
    <w:p w14:paraId="0EA5AA61" w14:textId="77777777" w:rsidR="00D50A45" w:rsidRPr="00DD5374" w:rsidRDefault="00D50A45" w:rsidP="00133DE6">
      <w:pPr>
        <w:pStyle w:val="PGKS3text"/>
        <w:rPr>
          <w:rFonts w:ascii="Arial" w:hAnsi="Arial"/>
        </w:rPr>
      </w:pPr>
      <w:r w:rsidRPr="00DD5374">
        <w:rPr>
          <w:rFonts w:ascii="Arial" w:hAnsi="Arial"/>
        </w:rPr>
        <w:t xml:space="preserve">Vocabulary associated with </w:t>
      </w:r>
      <w:r w:rsidR="007A4276" w:rsidRPr="00DD5374">
        <w:rPr>
          <w:rFonts w:ascii="Arial" w:hAnsi="Arial"/>
        </w:rPr>
        <w:t>programming and particularly</w:t>
      </w:r>
      <w:r w:rsidRPr="00DD5374">
        <w:rPr>
          <w:rFonts w:ascii="Arial" w:hAnsi="Arial"/>
        </w:rPr>
        <w:t xml:space="preserve"> Python, such as:</w:t>
      </w:r>
    </w:p>
    <w:p w14:paraId="0485FB1F" w14:textId="1B1E803C" w:rsidR="00D50A45" w:rsidRPr="00DD5374" w:rsidRDefault="00D50A45" w:rsidP="00133DE6">
      <w:pPr>
        <w:pStyle w:val="PGKS3text"/>
        <w:rPr>
          <w:rFonts w:ascii="Arial" w:hAnsi="Arial"/>
        </w:rPr>
      </w:pPr>
      <w:r w:rsidRPr="00DD5374">
        <w:rPr>
          <w:rFonts w:ascii="Arial" w:hAnsi="Arial"/>
        </w:rPr>
        <w:t>Integrated devel</w:t>
      </w:r>
      <w:r w:rsidR="005E621A" w:rsidRPr="00DD5374">
        <w:rPr>
          <w:rFonts w:ascii="Arial" w:hAnsi="Arial"/>
        </w:rPr>
        <w:t>opment, IDLE</w:t>
      </w:r>
      <w:r w:rsidR="00A113C0" w:rsidRPr="00DD5374">
        <w:rPr>
          <w:rFonts w:ascii="Arial" w:hAnsi="Arial"/>
        </w:rPr>
        <w:t>, variable, string,</w:t>
      </w:r>
      <w:r w:rsidRPr="00DD5374">
        <w:rPr>
          <w:rFonts w:ascii="Arial" w:hAnsi="Arial"/>
        </w:rPr>
        <w:t xml:space="preserve"> assignment statement, data type, </w:t>
      </w:r>
      <w:r w:rsidR="00A113C0" w:rsidRPr="00DD5374">
        <w:rPr>
          <w:rFonts w:ascii="Arial" w:hAnsi="Arial"/>
        </w:rPr>
        <w:t xml:space="preserve">casting, </w:t>
      </w:r>
      <w:r w:rsidRPr="00DD5374">
        <w:rPr>
          <w:rFonts w:ascii="Arial" w:hAnsi="Arial"/>
        </w:rPr>
        <w:t xml:space="preserve">integer, float, round, BIDMAS, selection, iteration, </w:t>
      </w:r>
      <w:r w:rsidR="00A113C0" w:rsidRPr="00DD5374">
        <w:rPr>
          <w:rFonts w:ascii="Arial" w:hAnsi="Arial"/>
        </w:rPr>
        <w:t xml:space="preserve">loop, </w:t>
      </w:r>
      <w:r w:rsidRPr="00DD5374">
        <w:rPr>
          <w:rFonts w:ascii="Arial" w:hAnsi="Arial"/>
        </w:rPr>
        <w:t xml:space="preserve">syntax error, logic error, debug, </w:t>
      </w:r>
      <w:r w:rsidR="00A113C0" w:rsidRPr="00DD5374">
        <w:rPr>
          <w:rFonts w:ascii="Arial" w:hAnsi="Arial"/>
        </w:rPr>
        <w:t xml:space="preserve">list, array, index, </w:t>
      </w:r>
      <w:r w:rsidR="005E621A" w:rsidRPr="00DD5374">
        <w:rPr>
          <w:rFonts w:ascii="Arial" w:hAnsi="Arial"/>
        </w:rPr>
        <w:t>procedure, function, call, argument, parameter</w:t>
      </w:r>
      <w:r w:rsidR="00A113C0" w:rsidRPr="00DD5374">
        <w:rPr>
          <w:rFonts w:ascii="Arial" w:hAnsi="Arial"/>
        </w:rPr>
        <w:t xml:space="preserve">, </w:t>
      </w:r>
      <w:r w:rsidR="00337B91">
        <w:rPr>
          <w:rFonts w:ascii="Arial" w:hAnsi="Arial"/>
        </w:rPr>
        <w:t xml:space="preserve">return value, </w:t>
      </w:r>
      <w:r w:rsidR="00A113C0" w:rsidRPr="00DD5374">
        <w:rPr>
          <w:rFonts w:ascii="Arial" w:hAnsi="Arial"/>
        </w:rPr>
        <w:t>modular program</w:t>
      </w:r>
      <w:r w:rsidR="004F1276" w:rsidRPr="00DD5374">
        <w:rPr>
          <w:rFonts w:ascii="Arial" w:hAnsi="Arial"/>
        </w:rPr>
        <w:t>, dry run.</w:t>
      </w:r>
    </w:p>
    <w:p w14:paraId="22FF8A5D"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lastRenderedPageBreak/>
        <w:t>Preparation and common errors or misconceptions</w:t>
      </w:r>
    </w:p>
    <w:p w14:paraId="406BCACE" w14:textId="3760E219" w:rsidR="00D50A45" w:rsidRPr="00DD5374" w:rsidRDefault="00734A85" w:rsidP="00133DE6">
      <w:pPr>
        <w:pStyle w:val="PGKS3text"/>
        <w:rPr>
          <w:rFonts w:ascii="Arial" w:hAnsi="Arial"/>
        </w:rPr>
      </w:pPr>
      <w:r w:rsidRPr="00DD5374">
        <w:rPr>
          <w:rFonts w:ascii="Arial" w:hAnsi="Arial"/>
        </w:rPr>
        <w:t>Make sure Python 3.3.</w:t>
      </w:r>
      <w:r w:rsidR="00383DE1">
        <w:rPr>
          <w:rFonts w:ascii="Arial" w:hAnsi="Arial"/>
        </w:rPr>
        <w:t xml:space="preserve">x or higher </w:t>
      </w:r>
      <w:r w:rsidR="00D50A45" w:rsidRPr="00DD5374">
        <w:rPr>
          <w:rFonts w:ascii="Arial" w:hAnsi="Arial"/>
        </w:rPr>
        <w:t>is installed and running correctly. Run through the programs mentioned in the P</w:t>
      </w:r>
      <w:r w:rsidR="004F1276" w:rsidRPr="00DD5374">
        <w:rPr>
          <w:rFonts w:ascii="Arial" w:hAnsi="Arial"/>
        </w:rPr>
        <w:t>owerPoint</w:t>
      </w:r>
      <w:r w:rsidR="00D50A45" w:rsidRPr="00DD5374">
        <w:rPr>
          <w:rFonts w:ascii="Arial" w:hAnsi="Arial"/>
        </w:rPr>
        <w:t xml:space="preserve"> Guide</w:t>
      </w:r>
      <w:r w:rsidR="00CF6D51" w:rsidRPr="00DD5374">
        <w:rPr>
          <w:rFonts w:ascii="Arial" w:hAnsi="Arial"/>
        </w:rPr>
        <w:t>s</w:t>
      </w:r>
      <w:r w:rsidR="00D50A45" w:rsidRPr="00DD5374">
        <w:rPr>
          <w:rFonts w:ascii="Arial" w:hAnsi="Arial"/>
        </w:rPr>
        <w:t>.</w:t>
      </w:r>
    </w:p>
    <w:p w14:paraId="02502372" w14:textId="77777777" w:rsidR="00D50A45" w:rsidRPr="00221FF1" w:rsidRDefault="00D50A45" w:rsidP="00133DE6">
      <w:pPr>
        <w:pStyle w:val="Heading3"/>
        <w:rPr>
          <w:rFonts w:ascii="Arial" w:hAnsi="Arial" w:cs="Arial"/>
          <w:i/>
          <w:color w:val="4F81BD"/>
        </w:rPr>
      </w:pPr>
      <w:r w:rsidRPr="00221FF1">
        <w:rPr>
          <w:rFonts w:ascii="Arial" w:hAnsi="Arial" w:cs="Arial"/>
          <w:i/>
          <w:color w:val="4F81BD"/>
        </w:rPr>
        <w:t>Assessment</w:t>
      </w:r>
    </w:p>
    <w:p w14:paraId="576C8163" w14:textId="02B882CB" w:rsidR="00D50A45" w:rsidRPr="00DD5374" w:rsidRDefault="00D50A45" w:rsidP="00133DE6">
      <w:pPr>
        <w:pStyle w:val="PGKS3text"/>
        <w:rPr>
          <w:rFonts w:ascii="Arial" w:hAnsi="Arial"/>
        </w:rPr>
      </w:pPr>
      <w:r w:rsidRPr="00DD5374">
        <w:rPr>
          <w:rFonts w:ascii="Arial" w:hAnsi="Arial"/>
        </w:rPr>
        <w:t xml:space="preserve">Pupils will </w:t>
      </w:r>
      <w:r w:rsidR="004E15D6" w:rsidRPr="00DD5374">
        <w:rPr>
          <w:rFonts w:ascii="Arial" w:hAnsi="Arial"/>
        </w:rPr>
        <w:t xml:space="preserve">answer some questions relating to a short Python program, and write some pseudocode for a short program. They will </w:t>
      </w:r>
      <w:r w:rsidRPr="00DD5374">
        <w:rPr>
          <w:rFonts w:ascii="Arial" w:hAnsi="Arial"/>
        </w:rPr>
        <w:t xml:space="preserve">write and run a program and submit the code and screenshots of the program running in a learning Portfolio. </w:t>
      </w:r>
    </w:p>
    <w:p w14:paraId="78AC9CEA" w14:textId="77777777" w:rsidR="004A5AE7" w:rsidRPr="00DD5374" w:rsidRDefault="004A5AE7" w:rsidP="004A5AE7">
      <w:pPr>
        <w:pStyle w:val="PGKS3text"/>
        <w:rPr>
          <w:rFonts w:ascii="Arial" w:hAnsi="Arial"/>
        </w:rPr>
      </w:pPr>
      <w:r w:rsidRPr="00DD5374">
        <w:rPr>
          <w:rFonts w:ascii="Arial" w:hAnsi="Arial"/>
        </w:rPr>
        <w:t>The assessment describes grades as Basic, Intermediate, Advanced or Expert. It is expected that teachers will map these onto their own school assessment structure for Computing and ICT.</w:t>
      </w:r>
    </w:p>
    <w:p w14:paraId="110CA7B5" w14:textId="09A9FC80" w:rsidR="004A5AE7" w:rsidRPr="00DD5374" w:rsidRDefault="004A5AE7" w:rsidP="004A5AE7">
      <w:pPr>
        <w:pStyle w:val="PGKS3text"/>
        <w:rPr>
          <w:rFonts w:ascii="Arial" w:hAnsi="Arial"/>
        </w:rPr>
      </w:pPr>
      <w:r w:rsidRPr="00DD5374">
        <w:rPr>
          <w:rFonts w:ascii="Arial" w:hAnsi="Arial"/>
        </w:rPr>
        <w:t>Please note that the Assessment Portfolio is p</w:t>
      </w:r>
      <w:r w:rsidR="005535A6" w:rsidRPr="00DD5374">
        <w:rPr>
          <w:rFonts w:ascii="Arial" w:hAnsi="Arial"/>
        </w:rPr>
        <w:t>rotected in Word to enable form-</w:t>
      </w:r>
      <w:r w:rsidRPr="00DD5374">
        <w:rPr>
          <w:rFonts w:ascii="Arial" w:hAnsi="Arial"/>
        </w:rPr>
        <w:t>filling. If you wish to edit it, you need to remove protection as follows: (There is no password.)</w:t>
      </w:r>
    </w:p>
    <w:p w14:paraId="2D8A9768"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Show the </w:t>
      </w:r>
      <w:r w:rsidRPr="00DD5374">
        <w:rPr>
          <w:rFonts w:ascii="Arial" w:hAnsi="Arial"/>
          <w:b/>
        </w:rPr>
        <w:t>Developer</w:t>
      </w:r>
      <w:r w:rsidRPr="00DD5374">
        <w:rPr>
          <w:rFonts w:ascii="Arial" w:hAnsi="Arial"/>
        </w:rPr>
        <w:t xml:space="preserve"> tab in the ribbon using </w:t>
      </w:r>
      <w:r w:rsidRPr="00DD5374">
        <w:rPr>
          <w:rFonts w:ascii="Arial" w:hAnsi="Arial"/>
          <w:b/>
        </w:rPr>
        <w:t>File</w:t>
      </w:r>
      <w:r w:rsidRPr="00DD5374">
        <w:rPr>
          <w:rFonts w:ascii="Arial" w:hAnsi="Arial"/>
        </w:rPr>
        <w:t xml:space="preserve"> &gt; </w:t>
      </w:r>
      <w:r w:rsidRPr="00DD5374">
        <w:rPr>
          <w:rFonts w:ascii="Arial" w:hAnsi="Arial"/>
          <w:b/>
        </w:rPr>
        <w:t>Options</w:t>
      </w:r>
    </w:p>
    <w:p w14:paraId="38DF43A7"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Click on </w:t>
      </w:r>
      <w:r w:rsidRPr="00DD5374">
        <w:rPr>
          <w:rFonts w:ascii="Arial" w:hAnsi="Arial"/>
          <w:b/>
        </w:rPr>
        <w:t>Restrict</w:t>
      </w:r>
      <w:r w:rsidRPr="00DD5374">
        <w:rPr>
          <w:rFonts w:ascii="Arial" w:hAnsi="Arial"/>
        </w:rPr>
        <w:t xml:space="preserve"> </w:t>
      </w:r>
      <w:r w:rsidRPr="00DD5374">
        <w:rPr>
          <w:rFonts w:ascii="Arial" w:hAnsi="Arial"/>
          <w:b/>
        </w:rPr>
        <w:t>Editing</w:t>
      </w:r>
    </w:p>
    <w:p w14:paraId="68333375"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Click the </w:t>
      </w:r>
      <w:r w:rsidRPr="00DD5374">
        <w:rPr>
          <w:rFonts w:ascii="Arial" w:hAnsi="Arial"/>
          <w:b/>
        </w:rPr>
        <w:t>Stop Protection</w:t>
      </w:r>
      <w:r w:rsidRPr="00DD5374">
        <w:rPr>
          <w:rFonts w:ascii="Arial" w:hAnsi="Arial"/>
        </w:rPr>
        <w:t xml:space="preserve"> button at the bottom of the </w:t>
      </w:r>
      <w:r w:rsidRPr="00DD5374">
        <w:rPr>
          <w:rFonts w:ascii="Arial" w:hAnsi="Arial"/>
          <w:b/>
        </w:rPr>
        <w:t>Restrict Formatting</w:t>
      </w:r>
      <w:r w:rsidRPr="00DD5374">
        <w:rPr>
          <w:rFonts w:ascii="Arial" w:hAnsi="Arial"/>
        </w:rPr>
        <w:t xml:space="preserve"> </w:t>
      </w:r>
      <w:r w:rsidRPr="00DD5374">
        <w:rPr>
          <w:rFonts w:ascii="Arial" w:hAnsi="Arial"/>
          <w:b/>
        </w:rPr>
        <w:t>and Editing</w:t>
      </w:r>
      <w:r w:rsidRPr="00DD5374">
        <w:rPr>
          <w:rFonts w:ascii="Arial" w:hAnsi="Arial"/>
        </w:rPr>
        <w:t xml:space="preserve"> panel.</w:t>
      </w:r>
    </w:p>
    <w:p w14:paraId="0F4A0EE3" w14:textId="77777777" w:rsidR="004A5AE7" w:rsidRPr="00DD5374" w:rsidRDefault="004A5AE7" w:rsidP="004A5AE7">
      <w:pPr>
        <w:pStyle w:val="PGKS3text"/>
        <w:rPr>
          <w:rFonts w:ascii="Arial" w:hAnsi="Arial"/>
        </w:rPr>
      </w:pPr>
      <w:r w:rsidRPr="00DD5374">
        <w:rPr>
          <w:rFonts w:ascii="Arial" w:hAnsi="Arial"/>
        </w:rPr>
        <w:t>To reapply protection:</w:t>
      </w:r>
    </w:p>
    <w:p w14:paraId="2729C5DA"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Click on </w:t>
      </w:r>
      <w:r w:rsidRPr="00DD5374">
        <w:rPr>
          <w:rFonts w:ascii="Arial" w:hAnsi="Arial"/>
          <w:b/>
        </w:rPr>
        <w:t>Developer</w:t>
      </w:r>
      <w:r w:rsidRPr="00DD5374">
        <w:rPr>
          <w:rFonts w:ascii="Arial" w:hAnsi="Arial"/>
        </w:rPr>
        <w:t xml:space="preserve"> &gt; </w:t>
      </w:r>
      <w:r w:rsidRPr="00DD5374">
        <w:rPr>
          <w:rFonts w:ascii="Arial" w:hAnsi="Arial"/>
          <w:b/>
        </w:rPr>
        <w:t>Restrict</w:t>
      </w:r>
      <w:r w:rsidRPr="00DD5374">
        <w:rPr>
          <w:rFonts w:ascii="Arial" w:hAnsi="Arial"/>
        </w:rPr>
        <w:t xml:space="preserve"> </w:t>
      </w:r>
      <w:r w:rsidRPr="00DD5374">
        <w:rPr>
          <w:rFonts w:ascii="Arial" w:hAnsi="Arial"/>
          <w:b/>
        </w:rPr>
        <w:t>Editing</w:t>
      </w:r>
    </w:p>
    <w:p w14:paraId="0897F632"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Ensure that the </w:t>
      </w:r>
      <w:r w:rsidRPr="00DD5374">
        <w:rPr>
          <w:rFonts w:ascii="Arial" w:hAnsi="Arial"/>
          <w:b/>
        </w:rPr>
        <w:t>Editing Restriction</w:t>
      </w:r>
      <w:r w:rsidRPr="00DD5374">
        <w:rPr>
          <w:rFonts w:ascii="Arial" w:hAnsi="Arial"/>
        </w:rPr>
        <w:t xml:space="preserve"> check box is checked in the </w:t>
      </w:r>
      <w:r w:rsidRPr="00DD5374">
        <w:rPr>
          <w:rFonts w:ascii="Arial" w:hAnsi="Arial"/>
          <w:b/>
        </w:rPr>
        <w:t>Restrict Formatting</w:t>
      </w:r>
      <w:r w:rsidRPr="00DD5374">
        <w:rPr>
          <w:rFonts w:ascii="Arial" w:hAnsi="Arial"/>
        </w:rPr>
        <w:t xml:space="preserve"> </w:t>
      </w:r>
      <w:r w:rsidRPr="00DD5374">
        <w:rPr>
          <w:rFonts w:ascii="Arial" w:hAnsi="Arial"/>
          <w:b/>
        </w:rPr>
        <w:t>and Editing</w:t>
      </w:r>
      <w:r w:rsidRPr="00DD5374">
        <w:rPr>
          <w:rFonts w:ascii="Arial" w:hAnsi="Arial"/>
        </w:rPr>
        <w:t xml:space="preserve"> panel</w:t>
      </w:r>
    </w:p>
    <w:p w14:paraId="48CC7FE8" w14:textId="4BE373A7" w:rsidR="004A5AE7" w:rsidRPr="00DD5374" w:rsidRDefault="004A5AE7" w:rsidP="004A5AE7">
      <w:pPr>
        <w:pStyle w:val="PGKS3text"/>
        <w:numPr>
          <w:ilvl w:val="0"/>
          <w:numId w:val="6"/>
        </w:numPr>
        <w:rPr>
          <w:rFonts w:ascii="Arial" w:hAnsi="Arial"/>
        </w:rPr>
      </w:pPr>
      <w:r w:rsidRPr="00DD5374">
        <w:rPr>
          <w:rFonts w:ascii="Arial" w:hAnsi="Arial"/>
        </w:rPr>
        <w:t xml:space="preserve">Select </w:t>
      </w:r>
      <w:r w:rsidRPr="00DD5374">
        <w:rPr>
          <w:rFonts w:ascii="Arial" w:hAnsi="Arial"/>
          <w:b/>
        </w:rPr>
        <w:t>Filling in forms</w:t>
      </w:r>
      <w:r w:rsidR="005535A6" w:rsidRPr="00DD5374">
        <w:rPr>
          <w:rFonts w:ascii="Arial" w:hAnsi="Arial"/>
        </w:rPr>
        <w:t xml:space="preserve"> from the drop</w:t>
      </w:r>
      <w:r w:rsidRPr="00DD5374">
        <w:rPr>
          <w:rFonts w:ascii="Arial" w:hAnsi="Arial"/>
        </w:rPr>
        <w:t>down menu</w:t>
      </w:r>
    </w:p>
    <w:p w14:paraId="6853B368" w14:textId="77777777" w:rsidR="004A5AE7" w:rsidRPr="00DD5374" w:rsidRDefault="004A5AE7" w:rsidP="004A5AE7">
      <w:pPr>
        <w:pStyle w:val="PGKS3text"/>
        <w:numPr>
          <w:ilvl w:val="0"/>
          <w:numId w:val="6"/>
        </w:numPr>
        <w:rPr>
          <w:rFonts w:ascii="Arial" w:hAnsi="Arial"/>
        </w:rPr>
      </w:pPr>
      <w:r w:rsidRPr="00DD5374">
        <w:rPr>
          <w:rFonts w:ascii="Arial" w:hAnsi="Arial"/>
        </w:rPr>
        <w:t xml:space="preserve">Click </w:t>
      </w:r>
      <w:r w:rsidRPr="00DD5374">
        <w:rPr>
          <w:rFonts w:ascii="Arial" w:hAnsi="Arial"/>
          <w:b/>
        </w:rPr>
        <w:t>Yes, Start Enforcing Protection</w:t>
      </w:r>
    </w:p>
    <w:p w14:paraId="6E168B99" w14:textId="77777777" w:rsidR="004A5AE7" w:rsidRPr="00DD5374" w:rsidRDefault="004A5AE7" w:rsidP="004A5AE7">
      <w:pPr>
        <w:pStyle w:val="PGKS3text"/>
        <w:numPr>
          <w:ilvl w:val="0"/>
          <w:numId w:val="6"/>
        </w:numPr>
        <w:rPr>
          <w:rFonts w:ascii="Arial" w:hAnsi="Arial"/>
        </w:rPr>
      </w:pPr>
      <w:r w:rsidRPr="00DD5374">
        <w:rPr>
          <w:rFonts w:ascii="Arial" w:hAnsi="Arial"/>
        </w:rPr>
        <w:t>It is advisable not to set a password in case you forget it!</w:t>
      </w:r>
    </w:p>
    <w:p w14:paraId="71F65F38" w14:textId="77777777" w:rsidR="004A5AE7" w:rsidRDefault="004A5AE7">
      <w:pPr>
        <w:spacing w:after="200" w:line="276" w:lineRule="auto"/>
        <w:rPr>
          <w:rFonts w:asciiTheme="majorHAnsi" w:eastAsiaTheme="majorEastAsia" w:hAnsiTheme="majorHAnsi" w:cstheme="majorBidi"/>
          <w:b/>
          <w:bCs/>
          <w:color w:val="4F81BD" w:themeColor="accent1"/>
        </w:rPr>
      </w:pPr>
      <w:r>
        <w:br w:type="page"/>
      </w:r>
    </w:p>
    <w:p w14:paraId="13AFE441" w14:textId="77777777" w:rsidR="00D50A45" w:rsidRDefault="00CF6D51" w:rsidP="004A5AE7">
      <w:pPr>
        <w:pStyle w:val="PGHeading1"/>
      </w:pPr>
      <w:r>
        <w:lastRenderedPageBreak/>
        <w:t>Python 3</w:t>
      </w:r>
    </w:p>
    <w:p w14:paraId="5DD43D4C" w14:textId="77777777" w:rsidR="00D50A45" w:rsidRPr="00DD5374" w:rsidRDefault="00D50A45" w:rsidP="00133DE6">
      <w:pPr>
        <w:pStyle w:val="PGKS3text"/>
        <w:rPr>
          <w:rFonts w:ascii="Arial" w:hAnsi="Arial"/>
        </w:rPr>
      </w:pPr>
      <w:r w:rsidRPr="00DD5374">
        <w:rPr>
          <w:rFonts w:ascii="Arial" w:hAnsi="Arial"/>
        </w:rPr>
        <w:t>Python is a free, open-source programming language that was first released in 1991 – named after Monty Python’s Flying Circus. It is a powerful, high-level, object-oriented language which will run on any p</w:t>
      </w:r>
      <w:r w:rsidR="00734A85" w:rsidRPr="00DD5374">
        <w:rPr>
          <w:rFonts w:ascii="Arial" w:hAnsi="Arial"/>
        </w:rPr>
        <w:t>latform, is easy to learn and</w:t>
      </w:r>
      <w:r w:rsidRPr="00DD5374">
        <w:rPr>
          <w:rFonts w:ascii="Arial" w:hAnsi="Arial"/>
        </w:rPr>
        <w:t xml:space="preserve"> used by software developers all round the world. The Python website </w:t>
      </w:r>
      <w:hyperlink r:id="rId10" w:history="1">
        <w:r w:rsidRPr="00DD5374">
          <w:rPr>
            <w:rStyle w:val="Hyperlink"/>
            <w:rFonts w:ascii="Arial" w:hAnsi="Arial"/>
          </w:rPr>
          <w:t>www.python.org</w:t>
        </w:r>
      </w:hyperlink>
      <w:r w:rsidRPr="00DD5374">
        <w:rPr>
          <w:rFonts w:ascii="Arial" w:hAnsi="Arial"/>
        </w:rPr>
        <w:t xml:space="preserve"> quotes the following claim: </w:t>
      </w:r>
    </w:p>
    <w:p w14:paraId="3240627A" w14:textId="77777777" w:rsidR="00D50A45" w:rsidRPr="00DD5374" w:rsidRDefault="00D50A45" w:rsidP="00133DE6">
      <w:pPr>
        <w:pStyle w:val="PGKS3text"/>
        <w:rPr>
          <w:rFonts w:ascii="Arial" w:hAnsi="Arial"/>
        </w:rPr>
      </w:pPr>
      <w:r w:rsidRPr="00DD5374">
        <w:rPr>
          <w:rFonts w:ascii="Arial" w:hAnsi="Arial"/>
        </w:rPr>
        <w:t xml:space="preserve">“I estimate that Python makes our coders 10 times more productive than Java programmers, and 100 times more than C programmers." -- Curt Finch, CEO, </w:t>
      </w:r>
      <w:hyperlink r:id="rId11" w:history="1">
        <w:proofErr w:type="spellStart"/>
        <w:r w:rsidRPr="00DD5374">
          <w:rPr>
            <w:rStyle w:val="Hyperlink"/>
            <w:rFonts w:ascii="Arial" w:hAnsi="Arial"/>
          </w:rPr>
          <w:t>Journyx</w:t>
        </w:r>
        <w:proofErr w:type="spellEnd"/>
      </w:hyperlink>
    </w:p>
    <w:p w14:paraId="6B0EC24D" w14:textId="77777777" w:rsidR="00D50A45" w:rsidRPr="00DD5374" w:rsidRDefault="00D50A45" w:rsidP="00133DE6">
      <w:pPr>
        <w:pStyle w:val="PGKS3text"/>
        <w:rPr>
          <w:rFonts w:ascii="Arial" w:hAnsi="Arial"/>
        </w:rPr>
      </w:pPr>
      <w:r w:rsidRPr="00DD5374">
        <w:rPr>
          <w:rFonts w:ascii="Arial" w:hAnsi="Arial"/>
        </w:rPr>
        <w:t xml:space="preserve">It can be used for dozens of different applications from Web programming and networking to databases, scientific and numerical applications and games development. </w:t>
      </w:r>
    </w:p>
    <w:p w14:paraId="3040F7F7" w14:textId="77777777" w:rsidR="00D50A45" w:rsidRPr="00DD5374" w:rsidRDefault="00D50A45" w:rsidP="00133DE6">
      <w:pPr>
        <w:pStyle w:val="PGKS3text"/>
        <w:rPr>
          <w:rFonts w:ascii="Arial" w:hAnsi="Arial"/>
        </w:rPr>
      </w:pPr>
      <w:r w:rsidRPr="00DD5374">
        <w:rPr>
          <w:rFonts w:ascii="Arial" w:hAnsi="Arial"/>
        </w:rPr>
        <w:t xml:space="preserve">These notes are written with the aim of enabling the teacher to deliver lessons on Python without necessarily giving the pupils a mountain of indigestible syntax rules, and to enable a teacher unfamiliar with Python to help pupils with problems they encounter when using the worksheets. </w:t>
      </w:r>
    </w:p>
    <w:p w14:paraId="47757919" w14:textId="77777777" w:rsidR="00D50A45" w:rsidRPr="00DD5374" w:rsidRDefault="007A4276" w:rsidP="00133DE6">
      <w:pPr>
        <w:pStyle w:val="PGKS3text"/>
        <w:rPr>
          <w:rFonts w:ascii="Arial" w:hAnsi="Arial"/>
        </w:rPr>
      </w:pPr>
      <w:r w:rsidRPr="00DD5374">
        <w:rPr>
          <w:rFonts w:ascii="Arial" w:hAnsi="Arial"/>
        </w:rPr>
        <w:t>The p</w:t>
      </w:r>
      <w:r w:rsidR="00D50A45" w:rsidRPr="00DD5374">
        <w:rPr>
          <w:rFonts w:ascii="Arial" w:hAnsi="Arial"/>
        </w:rPr>
        <w:t xml:space="preserve">upil worksheets accompanying these notes will need minimal introduction, making the lesson largely a process of the pupils finding out things for themselves while interacting with the computer.  </w:t>
      </w:r>
    </w:p>
    <w:p w14:paraId="00B3A108" w14:textId="77777777" w:rsidR="00D50A45" w:rsidRPr="00133DE6" w:rsidRDefault="00D50A45" w:rsidP="00133DE6">
      <w:pPr>
        <w:pStyle w:val="PGHeading2"/>
      </w:pPr>
      <w:r w:rsidRPr="00133DE6">
        <w:t>Installing Python in Windows</w:t>
      </w:r>
    </w:p>
    <w:p w14:paraId="0635676F" w14:textId="11333AA2" w:rsidR="00D50A45" w:rsidRPr="00DD5374" w:rsidRDefault="00D50A45" w:rsidP="00133DE6">
      <w:pPr>
        <w:pStyle w:val="PGKS3text"/>
        <w:rPr>
          <w:rFonts w:ascii="Arial" w:hAnsi="Arial"/>
        </w:rPr>
      </w:pPr>
      <w:r w:rsidRPr="00DD5374">
        <w:rPr>
          <w:rFonts w:ascii="Arial" w:hAnsi="Arial"/>
        </w:rPr>
        <w:t xml:space="preserve">Go to the website </w:t>
      </w:r>
      <w:hyperlink r:id="rId12" w:history="1">
        <w:r w:rsidRPr="00DD5374">
          <w:rPr>
            <w:rStyle w:val="Hyperlink"/>
            <w:rFonts w:ascii="Arial" w:hAnsi="Arial"/>
          </w:rPr>
          <w:t>http://www.python.</w:t>
        </w:r>
        <w:r w:rsidRPr="00DD5374">
          <w:rPr>
            <w:rStyle w:val="Hyperlink"/>
            <w:rFonts w:ascii="Arial" w:hAnsi="Arial"/>
          </w:rPr>
          <w:t>o</w:t>
        </w:r>
        <w:r w:rsidRPr="00DD5374">
          <w:rPr>
            <w:rStyle w:val="Hyperlink"/>
            <w:rFonts w:ascii="Arial" w:hAnsi="Arial"/>
          </w:rPr>
          <w:t>rg/download/</w:t>
        </w:r>
      </w:hyperlink>
      <w:r w:rsidRPr="00DD5374">
        <w:rPr>
          <w:rFonts w:ascii="Arial" w:hAnsi="Arial"/>
        </w:rPr>
        <w:t xml:space="preserve"> and select </w:t>
      </w:r>
      <w:r w:rsidR="008C37C6">
        <w:rPr>
          <w:rFonts w:ascii="Arial" w:hAnsi="Arial"/>
        </w:rPr>
        <w:t xml:space="preserve">the </w:t>
      </w:r>
      <w:r w:rsidRPr="008C37C6">
        <w:rPr>
          <w:rFonts w:ascii="Arial" w:hAnsi="Arial"/>
        </w:rPr>
        <w:t>Python 3 Wi</w:t>
      </w:r>
      <w:r w:rsidRPr="008C37C6">
        <w:rPr>
          <w:rFonts w:ascii="Arial" w:hAnsi="Arial"/>
        </w:rPr>
        <w:t>n</w:t>
      </w:r>
      <w:r w:rsidRPr="008C37C6">
        <w:rPr>
          <w:rFonts w:ascii="Arial" w:hAnsi="Arial"/>
        </w:rPr>
        <w:t>dows Installer</w:t>
      </w:r>
      <w:r w:rsidRPr="00DD5374">
        <w:rPr>
          <w:rFonts w:ascii="Arial" w:hAnsi="Arial"/>
        </w:rPr>
        <w:t xml:space="preserve">. Follow instructions to download. You can accept the default configuration. </w:t>
      </w:r>
    </w:p>
    <w:p w14:paraId="49CDB14A" w14:textId="77777777" w:rsidR="00D50A45" w:rsidRPr="00DD5374" w:rsidRDefault="00D50A45" w:rsidP="00133DE6">
      <w:pPr>
        <w:pStyle w:val="PGKS3text"/>
        <w:rPr>
          <w:rFonts w:ascii="Arial" w:hAnsi="Arial"/>
        </w:rPr>
      </w:pPr>
      <w:r w:rsidRPr="00DD5374">
        <w:rPr>
          <w:rFonts w:ascii="Arial" w:hAnsi="Arial"/>
        </w:rPr>
        <w:t>Python will also install on MacOS and Linux based platforms.</w:t>
      </w:r>
    </w:p>
    <w:p w14:paraId="73175069" w14:textId="77777777" w:rsidR="00D50A45" w:rsidRPr="00133DE6" w:rsidRDefault="00D50A45" w:rsidP="00133DE6">
      <w:pPr>
        <w:pStyle w:val="PGHeading2"/>
      </w:pPr>
      <w:r w:rsidRPr="00133DE6">
        <w:t xml:space="preserve">The Integrated Development Environment </w:t>
      </w:r>
    </w:p>
    <w:p w14:paraId="6074B5A4" w14:textId="77777777" w:rsidR="00D50A45" w:rsidRPr="00DD5374" w:rsidRDefault="00D50A45" w:rsidP="00133DE6">
      <w:pPr>
        <w:pStyle w:val="PGKS3text"/>
        <w:rPr>
          <w:rFonts w:ascii="Arial" w:hAnsi="Arial"/>
        </w:rPr>
      </w:pPr>
      <w:r w:rsidRPr="00DD5374">
        <w:rPr>
          <w:rFonts w:ascii="Arial" w:hAnsi="Arial"/>
        </w:rPr>
        <w:t>Python has its own development environment which is known as IDLE. This is where you will write, save and edit programs. IDLE provides two modes in wh</w:t>
      </w:r>
      <w:r w:rsidR="00734A85" w:rsidRPr="00DD5374">
        <w:rPr>
          <w:rFonts w:ascii="Arial" w:hAnsi="Arial"/>
        </w:rPr>
        <w:t>ich you can write programs: an Interactive mode and a S</w:t>
      </w:r>
      <w:r w:rsidRPr="00DD5374">
        <w:rPr>
          <w:rFonts w:ascii="Arial" w:hAnsi="Arial"/>
        </w:rPr>
        <w:t xml:space="preserve">cript mode. </w:t>
      </w:r>
    </w:p>
    <w:p w14:paraId="78694B30" w14:textId="77777777" w:rsidR="00D50A45" w:rsidRPr="00DD5374" w:rsidRDefault="00734A85" w:rsidP="00133DE6">
      <w:pPr>
        <w:pStyle w:val="PGKS3text"/>
        <w:rPr>
          <w:rFonts w:ascii="Arial" w:hAnsi="Arial"/>
        </w:rPr>
      </w:pPr>
      <w:r w:rsidRPr="00DD5374">
        <w:rPr>
          <w:rFonts w:ascii="Arial" w:hAnsi="Arial"/>
        </w:rPr>
        <w:t>The I</w:t>
      </w:r>
      <w:r w:rsidR="00D50A45" w:rsidRPr="00DD5374">
        <w:rPr>
          <w:rFonts w:ascii="Arial" w:hAnsi="Arial"/>
        </w:rPr>
        <w:t>nteractive mode instantly interprets and runs each line of program code as soon as you press Enter. It is a quick way to get started and useful for trying out an instruction to make sure you have the syntax correct. However, in order to save a program so that you can load and run it as often as</w:t>
      </w:r>
      <w:r w:rsidRPr="00DD5374">
        <w:rPr>
          <w:rFonts w:ascii="Arial" w:hAnsi="Arial"/>
        </w:rPr>
        <w:t xml:space="preserve"> you like, you need to work in S</w:t>
      </w:r>
      <w:r w:rsidR="00D50A45" w:rsidRPr="00DD5374">
        <w:rPr>
          <w:rFonts w:ascii="Arial" w:hAnsi="Arial"/>
        </w:rPr>
        <w:t>cript mode.</w:t>
      </w:r>
    </w:p>
    <w:p w14:paraId="7A765EE1" w14:textId="77777777" w:rsidR="00D50A45" w:rsidRPr="00DD5374" w:rsidRDefault="00D50A45" w:rsidP="00133DE6">
      <w:pPr>
        <w:pStyle w:val="PGKS3text"/>
        <w:rPr>
          <w:rFonts w:ascii="Arial" w:hAnsi="Arial"/>
        </w:rPr>
      </w:pPr>
    </w:p>
    <w:p w14:paraId="2A22D40D" w14:textId="77777777" w:rsidR="00D50A45" w:rsidRDefault="00D50A45" w:rsidP="00133DE6">
      <w:pPr>
        <w:pStyle w:val="PGHeading1"/>
      </w:pPr>
      <w:r>
        <w:br w:type="page"/>
      </w:r>
      <w:r>
        <w:lastRenderedPageBreak/>
        <w:t>Lesson plans</w:t>
      </w:r>
    </w:p>
    <w:p w14:paraId="152DC95F" w14:textId="77777777" w:rsidR="00D50A45" w:rsidRPr="00DD5374" w:rsidRDefault="00D50A45" w:rsidP="00133DE6">
      <w:pPr>
        <w:pStyle w:val="PGKS3text"/>
        <w:rPr>
          <w:rFonts w:ascii="Arial" w:hAnsi="Arial"/>
        </w:rPr>
      </w:pP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266"/>
        <w:gridCol w:w="5230"/>
        <w:gridCol w:w="2576"/>
      </w:tblGrid>
      <w:tr w:rsidR="00D50A45" w:rsidRPr="00BC0F67" w14:paraId="3754C0D6" w14:textId="77777777" w:rsidTr="00755793">
        <w:trPr>
          <w:jc w:val="center"/>
        </w:trPr>
        <w:tc>
          <w:tcPr>
            <w:tcW w:w="1266" w:type="dxa"/>
            <w:shd w:val="clear" w:color="auto" w:fill="0091C4"/>
            <w:tcMar>
              <w:top w:w="0" w:type="dxa"/>
              <w:left w:w="108" w:type="dxa"/>
              <w:bottom w:w="0" w:type="dxa"/>
              <w:right w:w="108" w:type="dxa"/>
            </w:tcMar>
          </w:tcPr>
          <w:p w14:paraId="18930267" w14:textId="55EBB572" w:rsidR="00D50A45" w:rsidRPr="00133DE6" w:rsidRDefault="00755793" w:rsidP="00133DE6">
            <w:pPr>
              <w:pStyle w:val="PGLessonWeekContentTitle"/>
            </w:pPr>
            <w:r>
              <w:t xml:space="preserve">Lesson </w:t>
            </w:r>
            <w:r w:rsidR="00D50A45" w:rsidRPr="00133DE6">
              <w:t>1</w:t>
            </w:r>
          </w:p>
        </w:tc>
        <w:tc>
          <w:tcPr>
            <w:tcW w:w="5230" w:type="dxa"/>
            <w:shd w:val="clear" w:color="auto" w:fill="0091C4"/>
            <w:tcMar>
              <w:top w:w="0" w:type="dxa"/>
              <w:left w:w="108" w:type="dxa"/>
              <w:bottom w:w="0" w:type="dxa"/>
              <w:right w:w="108" w:type="dxa"/>
            </w:tcMar>
          </w:tcPr>
          <w:p w14:paraId="5ACFE86E" w14:textId="1D1439BD" w:rsidR="00D50A45" w:rsidRPr="00133DE6" w:rsidRDefault="00326900" w:rsidP="00133DE6">
            <w:pPr>
              <w:pStyle w:val="PGLessonWeekContentTitle"/>
            </w:pPr>
            <w:r>
              <w:t>The basics</w:t>
            </w:r>
          </w:p>
        </w:tc>
        <w:tc>
          <w:tcPr>
            <w:tcW w:w="2576" w:type="dxa"/>
            <w:shd w:val="clear" w:color="auto" w:fill="0091C4"/>
            <w:tcMar>
              <w:top w:w="0" w:type="dxa"/>
              <w:left w:w="108" w:type="dxa"/>
              <w:bottom w:w="0" w:type="dxa"/>
              <w:right w:w="108" w:type="dxa"/>
            </w:tcMar>
          </w:tcPr>
          <w:p w14:paraId="7514BAF2" w14:textId="77777777" w:rsidR="00D50A45" w:rsidRPr="006C4564" w:rsidRDefault="00D50A45" w:rsidP="00133DE6">
            <w:pPr>
              <w:pStyle w:val="PGLessonWeekContentTitle"/>
            </w:pPr>
          </w:p>
        </w:tc>
      </w:tr>
      <w:tr w:rsidR="00D50A45" w:rsidRPr="00BC0F67" w14:paraId="59FCC01B" w14:textId="77777777" w:rsidTr="005E621A">
        <w:trPr>
          <w:jc w:val="center"/>
        </w:trPr>
        <w:tc>
          <w:tcPr>
            <w:tcW w:w="9072" w:type="dxa"/>
            <w:gridSpan w:val="3"/>
            <w:tcMar>
              <w:top w:w="0" w:type="dxa"/>
              <w:left w:w="108" w:type="dxa"/>
              <w:bottom w:w="0" w:type="dxa"/>
              <w:right w:w="108" w:type="dxa"/>
            </w:tcMar>
          </w:tcPr>
          <w:p w14:paraId="4976B360" w14:textId="77777777" w:rsidR="00D50A45" w:rsidRPr="00DD5374" w:rsidRDefault="00D50A45" w:rsidP="005E621A">
            <w:pPr>
              <w:pStyle w:val="ks3bold12pt"/>
              <w:rPr>
                <w:rFonts w:ascii="Arial" w:hAnsi="Arial"/>
              </w:rPr>
            </w:pPr>
            <w:r w:rsidRPr="00DD5374">
              <w:rPr>
                <w:rFonts w:ascii="Arial" w:hAnsi="Arial"/>
              </w:rPr>
              <w:t>Preparation</w:t>
            </w:r>
          </w:p>
          <w:p w14:paraId="69CC3759" w14:textId="77777777" w:rsidR="00D50A45" w:rsidRPr="00DD5374" w:rsidRDefault="00D50A45" w:rsidP="00133DE6">
            <w:pPr>
              <w:pStyle w:val="PGKS3bulletedlist"/>
              <w:rPr>
                <w:rFonts w:ascii="Arial" w:hAnsi="Arial"/>
              </w:rPr>
            </w:pPr>
            <w:r w:rsidRPr="00DD5374">
              <w:rPr>
                <w:rFonts w:ascii="Arial" w:hAnsi="Arial"/>
              </w:rPr>
              <w:t>Make sure Python 3.3.2 (or the latest version) is installed and running correctly. Run through the programs mentioned in the PP Guide.</w:t>
            </w:r>
          </w:p>
          <w:p w14:paraId="5A744A7D" w14:textId="77777777" w:rsidR="00D50A45" w:rsidRPr="00DD5374" w:rsidRDefault="00D50A45" w:rsidP="005E621A">
            <w:pPr>
              <w:pStyle w:val="ks3bold12pt"/>
              <w:rPr>
                <w:rFonts w:ascii="Arial" w:hAnsi="Arial"/>
              </w:rPr>
            </w:pPr>
            <w:r w:rsidRPr="00DD5374">
              <w:rPr>
                <w:rFonts w:ascii="Arial" w:hAnsi="Arial"/>
              </w:rPr>
              <w:t>Learning Objectives:</w:t>
            </w:r>
          </w:p>
          <w:p w14:paraId="3A5A9299" w14:textId="77777777" w:rsidR="00D50A45" w:rsidRPr="00DD5374" w:rsidRDefault="005E621A" w:rsidP="00133DE6">
            <w:pPr>
              <w:pStyle w:val="PGKS3bulletedlist"/>
              <w:rPr>
                <w:rFonts w:ascii="Arial" w:hAnsi="Arial"/>
              </w:rPr>
            </w:pPr>
            <w:r w:rsidRPr="00DD5374">
              <w:rPr>
                <w:rFonts w:ascii="Arial" w:hAnsi="Arial"/>
              </w:rPr>
              <w:t>Correctly read and understand an existing Python program</w:t>
            </w:r>
          </w:p>
          <w:p w14:paraId="3FB6D4B8" w14:textId="77777777" w:rsidR="005E621A" w:rsidRPr="00DD5374" w:rsidRDefault="005E621A" w:rsidP="00133DE6">
            <w:pPr>
              <w:pStyle w:val="PGKS3bulletedlist"/>
              <w:rPr>
                <w:rFonts w:ascii="Arial" w:hAnsi="Arial"/>
              </w:rPr>
            </w:pPr>
            <w:r w:rsidRPr="00DD5374">
              <w:rPr>
                <w:rFonts w:ascii="Arial" w:hAnsi="Arial"/>
              </w:rPr>
              <w:t>Recall different data types</w:t>
            </w:r>
          </w:p>
          <w:p w14:paraId="640B6837" w14:textId="77777777" w:rsidR="005E621A" w:rsidRPr="00DD5374" w:rsidRDefault="005E621A" w:rsidP="00133DE6">
            <w:pPr>
              <w:pStyle w:val="PGKS3bulletedlist"/>
              <w:rPr>
                <w:rFonts w:ascii="Arial" w:hAnsi="Arial"/>
              </w:rPr>
            </w:pPr>
            <w:r w:rsidRPr="00DD5374">
              <w:rPr>
                <w:rFonts w:ascii="Arial" w:hAnsi="Arial"/>
              </w:rPr>
              <w:t>Use the</w:t>
            </w:r>
            <w:r w:rsidRPr="00DD5374">
              <w:rPr>
                <w:rFonts w:ascii="Arial" w:hAnsi="Arial"/>
                <w:b/>
              </w:rPr>
              <w:t xml:space="preserve"> </w:t>
            </w:r>
            <w:proofErr w:type="spellStart"/>
            <w:r w:rsidRPr="00DD5374">
              <w:rPr>
                <w:rFonts w:ascii="Arial" w:hAnsi="Arial"/>
                <w:b/>
              </w:rPr>
              <w:t>int</w:t>
            </w:r>
            <w:proofErr w:type="spellEnd"/>
            <w:r w:rsidRPr="00DD5374">
              <w:rPr>
                <w:rFonts w:ascii="Arial" w:hAnsi="Arial"/>
                <w:b/>
              </w:rPr>
              <w:t>()</w:t>
            </w:r>
            <w:r w:rsidRPr="00DD5374">
              <w:rPr>
                <w:rFonts w:ascii="Arial" w:hAnsi="Arial"/>
              </w:rPr>
              <w:t>,</w:t>
            </w:r>
            <w:r w:rsidRPr="00DD5374">
              <w:rPr>
                <w:rFonts w:ascii="Arial" w:hAnsi="Arial"/>
                <w:b/>
              </w:rPr>
              <w:t xml:space="preserve"> float()</w:t>
            </w:r>
            <w:r w:rsidRPr="00DD5374">
              <w:rPr>
                <w:rFonts w:ascii="Arial" w:hAnsi="Arial"/>
              </w:rPr>
              <w:t xml:space="preserve"> and</w:t>
            </w:r>
            <w:r w:rsidRPr="00DD5374">
              <w:rPr>
                <w:rFonts w:ascii="Arial" w:hAnsi="Arial"/>
                <w:b/>
              </w:rPr>
              <w:t xml:space="preserve"> </w:t>
            </w:r>
            <w:proofErr w:type="spellStart"/>
            <w:r w:rsidRPr="00DD5374">
              <w:rPr>
                <w:rFonts w:ascii="Arial" w:hAnsi="Arial"/>
                <w:b/>
              </w:rPr>
              <w:t>str</w:t>
            </w:r>
            <w:proofErr w:type="spellEnd"/>
            <w:r w:rsidRPr="00DD5374">
              <w:rPr>
                <w:rFonts w:ascii="Arial" w:hAnsi="Arial"/>
                <w:b/>
              </w:rPr>
              <w:t>()</w:t>
            </w:r>
            <w:r w:rsidRPr="00DD5374">
              <w:rPr>
                <w:rFonts w:ascii="Arial" w:hAnsi="Arial"/>
              </w:rPr>
              <w:t xml:space="preserve"> functions to convert data types</w:t>
            </w:r>
          </w:p>
          <w:p w14:paraId="24A9E9DD" w14:textId="77777777" w:rsidR="005E621A" w:rsidRPr="00DD5374" w:rsidRDefault="005E621A" w:rsidP="00133DE6">
            <w:pPr>
              <w:pStyle w:val="PGKS3bulletedlist"/>
              <w:rPr>
                <w:rFonts w:ascii="Arial" w:hAnsi="Arial"/>
              </w:rPr>
            </w:pPr>
            <w:r w:rsidRPr="00DD5374">
              <w:rPr>
                <w:rFonts w:ascii="Arial" w:hAnsi="Arial"/>
              </w:rPr>
              <w:t>Write an if-else statement</w:t>
            </w:r>
          </w:p>
          <w:p w14:paraId="257D7BA2" w14:textId="77777777" w:rsidR="00D50A45" w:rsidRPr="00DD5374" w:rsidRDefault="00D50A45" w:rsidP="005E621A">
            <w:pPr>
              <w:pStyle w:val="ks3text"/>
              <w:rPr>
                <w:rFonts w:ascii="Arial" w:hAnsi="Arial"/>
              </w:rPr>
            </w:pPr>
          </w:p>
        </w:tc>
      </w:tr>
      <w:tr w:rsidR="00D50A45" w:rsidRPr="005B7829" w14:paraId="674167E1" w14:textId="77777777" w:rsidTr="005E621A">
        <w:trPr>
          <w:jc w:val="center"/>
        </w:trPr>
        <w:tc>
          <w:tcPr>
            <w:tcW w:w="6496" w:type="dxa"/>
            <w:gridSpan w:val="2"/>
            <w:shd w:val="clear" w:color="auto" w:fill="00B0F0"/>
            <w:tcMar>
              <w:top w:w="0" w:type="dxa"/>
              <w:left w:w="108" w:type="dxa"/>
              <w:bottom w:w="0" w:type="dxa"/>
              <w:right w:w="108" w:type="dxa"/>
            </w:tcMar>
          </w:tcPr>
          <w:p w14:paraId="5062A5DF" w14:textId="77777777" w:rsidR="00D50A45" w:rsidRPr="00133DE6" w:rsidRDefault="00D50A45" w:rsidP="00133DE6">
            <w:pPr>
              <w:pStyle w:val="PGLessonWeekContentTitle"/>
            </w:pPr>
            <w:r w:rsidRPr="00133DE6">
              <w:t>Content</w:t>
            </w:r>
          </w:p>
        </w:tc>
        <w:tc>
          <w:tcPr>
            <w:tcW w:w="2576" w:type="dxa"/>
            <w:shd w:val="clear" w:color="auto" w:fill="00B0F0"/>
            <w:tcMar>
              <w:top w:w="0" w:type="dxa"/>
              <w:left w:w="108" w:type="dxa"/>
              <w:bottom w:w="0" w:type="dxa"/>
              <w:right w:w="108" w:type="dxa"/>
            </w:tcMar>
          </w:tcPr>
          <w:p w14:paraId="73824296" w14:textId="77777777" w:rsidR="00D50A45" w:rsidRPr="00133DE6" w:rsidRDefault="00D50A45" w:rsidP="00133DE6">
            <w:pPr>
              <w:pStyle w:val="PGLessonWeekContentTitle"/>
            </w:pPr>
            <w:r w:rsidRPr="00133DE6">
              <w:t>Resources</w:t>
            </w:r>
          </w:p>
        </w:tc>
      </w:tr>
      <w:tr w:rsidR="00D50A45" w:rsidRPr="00BC0F67" w14:paraId="4CBF5848" w14:textId="77777777" w:rsidTr="00133DE6">
        <w:trPr>
          <w:jc w:val="center"/>
        </w:trPr>
        <w:tc>
          <w:tcPr>
            <w:tcW w:w="6496" w:type="dxa"/>
            <w:gridSpan w:val="2"/>
            <w:tcBorders>
              <w:bottom w:val="single" w:sz="4" w:space="0" w:color="0070C0"/>
              <w:right w:val="single" w:sz="4" w:space="0" w:color="0070C0"/>
            </w:tcBorders>
            <w:tcMar>
              <w:top w:w="0" w:type="dxa"/>
              <w:left w:w="108" w:type="dxa"/>
              <w:bottom w:w="0" w:type="dxa"/>
              <w:right w:w="108" w:type="dxa"/>
            </w:tcMar>
          </w:tcPr>
          <w:p w14:paraId="533B1873" w14:textId="77777777" w:rsidR="00D50A45" w:rsidRPr="00DD5374" w:rsidRDefault="00001683" w:rsidP="00001683">
            <w:pPr>
              <w:pStyle w:val="PGKS3text"/>
              <w:rPr>
                <w:rFonts w:ascii="Arial" w:hAnsi="Arial"/>
                <w:sz w:val="24"/>
              </w:rPr>
            </w:pPr>
            <w:r w:rsidRPr="00DD5374">
              <w:rPr>
                <w:rFonts w:ascii="Arial" w:hAnsi="Arial"/>
                <w:b/>
                <w:sz w:val="24"/>
              </w:rPr>
              <w:t>Starter</w:t>
            </w:r>
          </w:p>
          <w:p w14:paraId="1D25DB55" w14:textId="084B93ED" w:rsidR="00001683" w:rsidRPr="00DD5374" w:rsidRDefault="00001683" w:rsidP="00001683">
            <w:pPr>
              <w:pStyle w:val="PGKS3text"/>
              <w:rPr>
                <w:rFonts w:ascii="Arial" w:hAnsi="Arial"/>
              </w:rPr>
            </w:pPr>
            <w:r w:rsidRPr="00DD5374">
              <w:rPr>
                <w:rFonts w:ascii="Arial" w:hAnsi="Arial"/>
              </w:rPr>
              <w:t xml:space="preserve">Give the </w:t>
            </w:r>
            <w:r w:rsidR="000A4A4A" w:rsidRPr="00DD5374">
              <w:rPr>
                <w:rFonts w:ascii="Arial" w:hAnsi="Arial"/>
              </w:rPr>
              <w:t>pupil</w:t>
            </w:r>
            <w:r w:rsidRPr="00DD5374">
              <w:rPr>
                <w:rFonts w:ascii="Arial" w:hAnsi="Arial"/>
              </w:rPr>
              <w:t xml:space="preserve">s a minute or two to describe what the </w:t>
            </w:r>
            <w:r w:rsidR="00442C31" w:rsidRPr="00DD5374">
              <w:rPr>
                <w:rFonts w:ascii="Arial" w:hAnsi="Arial"/>
              </w:rPr>
              <w:t xml:space="preserve">first </w:t>
            </w:r>
            <w:r w:rsidRPr="00DD5374">
              <w:rPr>
                <w:rFonts w:ascii="Arial" w:hAnsi="Arial"/>
              </w:rPr>
              <w:t xml:space="preserve">program </w:t>
            </w:r>
            <w:r w:rsidR="00442C31" w:rsidRPr="00DD5374">
              <w:rPr>
                <w:rFonts w:ascii="Arial" w:hAnsi="Arial"/>
              </w:rPr>
              <w:t>in the PowerPoint slideshow</w:t>
            </w:r>
            <w:r w:rsidRPr="00DD5374">
              <w:rPr>
                <w:rFonts w:ascii="Arial" w:hAnsi="Arial"/>
              </w:rPr>
              <w:t xml:space="preserve"> does.</w:t>
            </w:r>
          </w:p>
          <w:p w14:paraId="15CC8647" w14:textId="62480EA2" w:rsidR="007A27FB" w:rsidRPr="00DD5374" w:rsidRDefault="007A27FB" w:rsidP="00001683">
            <w:pPr>
              <w:pStyle w:val="PGKS3text"/>
              <w:rPr>
                <w:rFonts w:ascii="Arial" w:hAnsi="Arial"/>
                <w:b/>
                <w:sz w:val="24"/>
              </w:rPr>
            </w:pPr>
            <w:r w:rsidRPr="00DD5374">
              <w:rPr>
                <w:rFonts w:ascii="Arial" w:hAnsi="Arial"/>
                <w:b/>
                <w:sz w:val="24"/>
              </w:rPr>
              <w:t>Main Activity</w:t>
            </w:r>
          </w:p>
          <w:p w14:paraId="505C0067" w14:textId="6FD8BA76" w:rsidR="00001683" w:rsidRPr="00DD5374" w:rsidRDefault="00001683" w:rsidP="00001683">
            <w:pPr>
              <w:pStyle w:val="PGKS3text"/>
              <w:rPr>
                <w:rFonts w:ascii="Arial" w:hAnsi="Arial"/>
              </w:rPr>
            </w:pPr>
            <w:r w:rsidRPr="00DD5374">
              <w:rPr>
                <w:rFonts w:ascii="Arial" w:hAnsi="Arial"/>
              </w:rPr>
              <w:t xml:space="preserve">Once </w:t>
            </w:r>
            <w:r w:rsidR="000A4A4A" w:rsidRPr="00DD5374">
              <w:rPr>
                <w:rFonts w:ascii="Arial" w:hAnsi="Arial"/>
              </w:rPr>
              <w:t>pupil</w:t>
            </w:r>
            <w:r w:rsidRPr="00DD5374">
              <w:rPr>
                <w:rFonts w:ascii="Arial" w:hAnsi="Arial"/>
              </w:rPr>
              <w:t>s have attempted this, run through each section explaining and reminding</w:t>
            </w:r>
            <w:r w:rsidR="005535A6" w:rsidRPr="00DD5374">
              <w:rPr>
                <w:rFonts w:ascii="Arial" w:hAnsi="Arial"/>
              </w:rPr>
              <w:t xml:space="preserve"> them</w:t>
            </w:r>
            <w:r w:rsidRPr="00DD5374">
              <w:rPr>
                <w:rFonts w:ascii="Arial" w:hAnsi="Arial"/>
              </w:rPr>
              <w:t xml:space="preserve"> of the core concepts.</w:t>
            </w:r>
          </w:p>
          <w:p w14:paraId="748855EB" w14:textId="77777777" w:rsidR="00001683" w:rsidRPr="00DD5374" w:rsidRDefault="00001683" w:rsidP="00001683">
            <w:pPr>
              <w:pStyle w:val="PGKS3text"/>
              <w:rPr>
                <w:rFonts w:ascii="Arial" w:hAnsi="Arial"/>
                <w:b/>
              </w:rPr>
            </w:pPr>
            <w:r w:rsidRPr="00DD5374">
              <w:rPr>
                <w:rFonts w:ascii="Arial" w:hAnsi="Arial"/>
                <w:b/>
              </w:rPr>
              <w:t>Section 1</w:t>
            </w:r>
          </w:p>
          <w:p w14:paraId="2D5504CB" w14:textId="624B89AE" w:rsidR="00001683" w:rsidRPr="00DD5374" w:rsidRDefault="00001683" w:rsidP="00001683">
            <w:pPr>
              <w:pStyle w:val="PGKS3text"/>
              <w:rPr>
                <w:rFonts w:ascii="Arial" w:hAnsi="Arial"/>
              </w:rPr>
            </w:pPr>
            <w:r w:rsidRPr="00DD5374">
              <w:rPr>
                <w:rFonts w:ascii="Arial" w:hAnsi="Arial"/>
              </w:rPr>
              <w:t>Variables (objects used to store values) are initialised</w:t>
            </w:r>
            <w:r w:rsidR="00586882">
              <w:rPr>
                <w:rFonts w:ascii="Arial" w:hAnsi="Arial"/>
              </w:rPr>
              <w:t>.</w:t>
            </w:r>
          </w:p>
          <w:p w14:paraId="31A5B34B" w14:textId="77777777" w:rsidR="00001683" w:rsidRPr="00DD5374" w:rsidRDefault="00001683" w:rsidP="00001683">
            <w:pPr>
              <w:pStyle w:val="PGKS3text"/>
              <w:rPr>
                <w:rFonts w:ascii="Arial" w:hAnsi="Arial"/>
                <w:b/>
              </w:rPr>
            </w:pPr>
            <w:r w:rsidRPr="00DD5374">
              <w:rPr>
                <w:rFonts w:ascii="Arial" w:hAnsi="Arial"/>
                <w:b/>
              </w:rPr>
              <w:t>Section 2</w:t>
            </w:r>
          </w:p>
          <w:p w14:paraId="3CDC0C07" w14:textId="77777777" w:rsidR="00001683" w:rsidRPr="00DD5374" w:rsidRDefault="00001683" w:rsidP="00001683">
            <w:pPr>
              <w:pStyle w:val="PGKS3text"/>
              <w:rPr>
                <w:rFonts w:ascii="Arial" w:hAnsi="Arial"/>
              </w:rPr>
            </w:pPr>
            <w:r w:rsidRPr="00DD5374">
              <w:rPr>
                <w:rFonts w:ascii="Arial" w:hAnsi="Arial"/>
              </w:rPr>
              <w:t xml:space="preserve">This section repeats as long as the guess is not equal </w:t>
            </w:r>
            <w:proofErr w:type="gramStart"/>
            <w:r w:rsidRPr="00DD5374">
              <w:rPr>
                <w:rFonts w:ascii="Arial" w:hAnsi="Arial"/>
              </w:rPr>
              <w:t>(!=</w:t>
            </w:r>
            <w:proofErr w:type="gramEnd"/>
            <w:r w:rsidRPr="00DD5374">
              <w:rPr>
                <w:rFonts w:ascii="Arial" w:hAnsi="Arial"/>
              </w:rPr>
              <w:t xml:space="preserve">) to the value of the correct password variable. Within the loop the user is asked to guess the password and the </w:t>
            </w:r>
            <w:r w:rsidRPr="00DD5374">
              <w:rPr>
                <w:rFonts w:ascii="Arial" w:hAnsi="Arial"/>
                <w:i/>
              </w:rPr>
              <w:t>guesses</w:t>
            </w:r>
            <w:r w:rsidRPr="00DD5374">
              <w:rPr>
                <w:rFonts w:ascii="Arial" w:hAnsi="Arial"/>
              </w:rPr>
              <w:t xml:space="preserve"> variable counts up by 1 each time.</w:t>
            </w:r>
          </w:p>
          <w:p w14:paraId="60C642D4" w14:textId="77777777" w:rsidR="00001683" w:rsidRPr="00DD5374" w:rsidRDefault="00001683" w:rsidP="00001683">
            <w:pPr>
              <w:pStyle w:val="PGKS3text"/>
              <w:rPr>
                <w:rFonts w:ascii="Arial" w:hAnsi="Arial"/>
              </w:rPr>
            </w:pPr>
            <w:r w:rsidRPr="00DD5374">
              <w:rPr>
                <w:rFonts w:ascii="Arial" w:hAnsi="Arial"/>
              </w:rPr>
              <w:t>At the end of the loop (i.e. once the password is guessed correctly) the success message is printed.</w:t>
            </w:r>
          </w:p>
          <w:p w14:paraId="30FEBA80" w14:textId="77777777" w:rsidR="00001683" w:rsidRPr="00DD5374" w:rsidRDefault="00001683" w:rsidP="00001683">
            <w:pPr>
              <w:pStyle w:val="PGKS3text"/>
              <w:rPr>
                <w:rFonts w:ascii="Arial" w:hAnsi="Arial"/>
                <w:b/>
              </w:rPr>
            </w:pPr>
            <w:r w:rsidRPr="00DD5374">
              <w:rPr>
                <w:rFonts w:ascii="Arial" w:hAnsi="Arial"/>
                <w:b/>
              </w:rPr>
              <w:t>Section 3</w:t>
            </w:r>
          </w:p>
          <w:p w14:paraId="3745812A" w14:textId="1A2FB25C" w:rsidR="00001683" w:rsidRPr="00DD5374" w:rsidRDefault="00001683" w:rsidP="00001683">
            <w:pPr>
              <w:pStyle w:val="PGKS3text"/>
              <w:rPr>
                <w:rFonts w:ascii="Arial" w:hAnsi="Arial"/>
              </w:rPr>
            </w:pPr>
            <w:r w:rsidRPr="00DD5374">
              <w:rPr>
                <w:rFonts w:ascii="Arial" w:hAnsi="Arial"/>
              </w:rPr>
              <w:t xml:space="preserve">A </w:t>
            </w:r>
            <w:r w:rsidRPr="00DD5374">
              <w:rPr>
                <w:rFonts w:ascii="Arial" w:hAnsi="Arial"/>
                <w:b/>
              </w:rPr>
              <w:t>print</w:t>
            </w:r>
            <w:r w:rsidRPr="00DD5374">
              <w:rPr>
                <w:rFonts w:ascii="Arial" w:hAnsi="Arial"/>
              </w:rPr>
              <w:t xml:space="preserve"> function is used to print out how many guesses were needed. The</w:t>
            </w:r>
            <w:r w:rsidRPr="00DD5374">
              <w:rPr>
                <w:rFonts w:ascii="Arial" w:hAnsi="Arial"/>
                <w:b/>
              </w:rPr>
              <w:t xml:space="preserve"> if</w:t>
            </w:r>
            <w:r w:rsidRPr="00DD5374">
              <w:rPr>
                <w:rFonts w:ascii="Arial" w:hAnsi="Arial"/>
              </w:rPr>
              <w:t xml:space="preserve"> statement allows for the singular ‘guess’ to be printed instead of ‘guesses’. Because the plural version uses the value of the </w:t>
            </w:r>
            <w:r w:rsidRPr="00DD5374">
              <w:rPr>
                <w:rFonts w:ascii="Arial" w:hAnsi="Arial"/>
                <w:i/>
              </w:rPr>
              <w:t>guesses</w:t>
            </w:r>
            <w:r w:rsidRPr="00DD5374">
              <w:rPr>
                <w:rFonts w:ascii="Arial" w:hAnsi="Arial"/>
              </w:rPr>
              <w:t xml:space="preserve"> variable it</w:t>
            </w:r>
            <w:r w:rsidR="005535A6" w:rsidRPr="00DD5374">
              <w:rPr>
                <w:rFonts w:ascii="Arial" w:hAnsi="Arial"/>
              </w:rPr>
              <w:t xml:space="preserve"> is necessary to cast this as a</w:t>
            </w:r>
            <w:r w:rsidRPr="00DD5374">
              <w:rPr>
                <w:rFonts w:ascii="Arial" w:hAnsi="Arial"/>
              </w:rPr>
              <w:t xml:space="preserve"> string in order to successfully print it.</w:t>
            </w:r>
          </w:p>
          <w:p w14:paraId="0078F8BC" w14:textId="77777777" w:rsidR="00001683" w:rsidRPr="00DD5374" w:rsidRDefault="00001683" w:rsidP="00001683">
            <w:pPr>
              <w:pStyle w:val="PGKS3text"/>
              <w:rPr>
                <w:rFonts w:ascii="Arial" w:hAnsi="Arial"/>
              </w:rPr>
            </w:pPr>
            <w:r w:rsidRPr="00DD5374">
              <w:rPr>
                <w:rFonts w:ascii="Arial" w:hAnsi="Arial"/>
                <w:b/>
              </w:rPr>
              <w:t>Data Types</w:t>
            </w:r>
            <w:r w:rsidR="0005712F" w:rsidRPr="00DD5374">
              <w:rPr>
                <w:rFonts w:ascii="Arial" w:hAnsi="Arial"/>
                <w:b/>
              </w:rPr>
              <w:t xml:space="preserve"> &amp; Casting</w:t>
            </w:r>
          </w:p>
          <w:p w14:paraId="3BEAFAEC" w14:textId="6D0B439E" w:rsidR="00001683" w:rsidRPr="00DD5374" w:rsidRDefault="00165E7C" w:rsidP="0005712F">
            <w:pPr>
              <w:pStyle w:val="PGKS3text"/>
              <w:rPr>
                <w:rFonts w:ascii="Arial" w:hAnsi="Arial"/>
              </w:rPr>
            </w:pPr>
            <w:r w:rsidRPr="00DD5374">
              <w:rPr>
                <w:rFonts w:ascii="Arial" w:hAnsi="Arial"/>
              </w:rPr>
              <w:t xml:space="preserve">“Casting” is the technical term for converting a variable from one data type to another. </w:t>
            </w:r>
            <w:r w:rsidR="00001683" w:rsidRPr="00DD5374">
              <w:rPr>
                <w:rFonts w:ascii="Arial" w:hAnsi="Arial"/>
              </w:rPr>
              <w:t xml:space="preserve">Remind </w:t>
            </w:r>
            <w:r w:rsidR="000A4A4A" w:rsidRPr="00DD5374">
              <w:rPr>
                <w:rFonts w:ascii="Arial" w:hAnsi="Arial"/>
              </w:rPr>
              <w:t>pupil</w:t>
            </w:r>
            <w:r w:rsidR="00001683" w:rsidRPr="00DD5374">
              <w:rPr>
                <w:rFonts w:ascii="Arial" w:hAnsi="Arial"/>
              </w:rPr>
              <w:t>s of the need for different variable types</w:t>
            </w:r>
            <w:r w:rsidR="0005712F" w:rsidRPr="00DD5374">
              <w:rPr>
                <w:rFonts w:ascii="Arial" w:hAnsi="Arial"/>
              </w:rPr>
              <w:t xml:space="preserve">. </w:t>
            </w:r>
            <w:r w:rsidR="000A4A4A" w:rsidRPr="00DD5374">
              <w:rPr>
                <w:rFonts w:ascii="Arial" w:hAnsi="Arial"/>
              </w:rPr>
              <w:t>Pupil</w:t>
            </w:r>
            <w:r w:rsidR="0005712F" w:rsidRPr="00DD5374">
              <w:rPr>
                <w:rFonts w:ascii="Arial" w:hAnsi="Arial"/>
              </w:rPr>
              <w:t xml:space="preserve">s should carry out the example code and see how adding two strings produces a different result </w:t>
            </w:r>
            <w:r w:rsidRPr="00DD5374">
              <w:rPr>
                <w:rFonts w:ascii="Arial" w:hAnsi="Arial"/>
              </w:rPr>
              <w:t>from</w:t>
            </w:r>
            <w:r w:rsidR="0005712F" w:rsidRPr="00DD5374">
              <w:rPr>
                <w:rFonts w:ascii="Arial" w:hAnsi="Arial"/>
              </w:rPr>
              <w:t xml:space="preserve"> adding two numbers.</w:t>
            </w:r>
          </w:p>
          <w:p w14:paraId="40A8F32C" w14:textId="1A3F6DBA" w:rsidR="0005712F" w:rsidRPr="00DD5374" w:rsidRDefault="000A4A4A" w:rsidP="0005712F">
            <w:pPr>
              <w:pStyle w:val="PGKS3text"/>
              <w:rPr>
                <w:rFonts w:ascii="Arial" w:hAnsi="Arial"/>
              </w:rPr>
            </w:pPr>
            <w:r w:rsidRPr="00DD5374">
              <w:rPr>
                <w:rFonts w:ascii="Arial" w:hAnsi="Arial"/>
              </w:rPr>
              <w:lastRenderedPageBreak/>
              <w:t>Pupil</w:t>
            </w:r>
            <w:r w:rsidR="0005712F" w:rsidRPr="00DD5374">
              <w:rPr>
                <w:rFonts w:ascii="Arial" w:hAnsi="Arial"/>
              </w:rPr>
              <w:t xml:space="preserve">s should then try </w:t>
            </w:r>
            <w:r w:rsidR="00165E7C" w:rsidRPr="00DD5374">
              <w:rPr>
                <w:rFonts w:ascii="Arial" w:hAnsi="Arial"/>
              </w:rPr>
              <w:t>converting</w:t>
            </w:r>
            <w:r w:rsidR="0005712F" w:rsidRPr="00DD5374">
              <w:rPr>
                <w:rFonts w:ascii="Arial" w:hAnsi="Arial"/>
              </w:rPr>
              <w:t xml:space="preserve"> the string value to a number to show how this solves the problem of dealing with numbers that may be stored as strings</w:t>
            </w:r>
            <w:r w:rsidR="00165E7C" w:rsidRPr="00DD5374">
              <w:rPr>
                <w:rFonts w:ascii="Arial" w:hAnsi="Arial"/>
              </w:rPr>
              <w:t>.</w:t>
            </w:r>
            <w:r w:rsidR="0005712F" w:rsidRPr="00DD5374">
              <w:rPr>
                <w:rFonts w:ascii="Arial" w:hAnsi="Arial"/>
              </w:rPr>
              <w:t xml:space="preserve"> </w:t>
            </w:r>
            <w:r w:rsidR="00165E7C" w:rsidRPr="00DD5374">
              <w:rPr>
                <w:rFonts w:ascii="Arial" w:hAnsi="Arial"/>
              </w:rPr>
              <w:t>You can also convert</w:t>
            </w:r>
            <w:r w:rsidR="0005712F" w:rsidRPr="00DD5374">
              <w:rPr>
                <w:rFonts w:ascii="Arial" w:hAnsi="Arial"/>
              </w:rPr>
              <w:t xml:space="preserve"> decimal numbers to integers</w:t>
            </w:r>
            <w:r w:rsidR="00165E7C" w:rsidRPr="00DD5374">
              <w:rPr>
                <w:rFonts w:ascii="Arial" w:hAnsi="Arial"/>
              </w:rPr>
              <w:t>,</w:t>
            </w:r>
            <w:r w:rsidR="0005712F" w:rsidRPr="00DD5374">
              <w:rPr>
                <w:rFonts w:ascii="Arial" w:hAnsi="Arial"/>
              </w:rPr>
              <w:t xml:space="preserve"> and </w:t>
            </w:r>
            <w:r w:rsidR="00165E7C" w:rsidRPr="00DD5374">
              <w:rPr>
                <w:rFonts w:ascii="Arial" w:hAnsi="Arial"/>
              </w:rPr>
              <w:t>convert</w:t>
            </w:r>
            <w:r w:rsidR="0005712F" w:rsidRPr="00DD5374">
              <w:rPr>
                <w:rFonts w:ascii="Arial" w:hAnsi="Arial"/>
              </w:rPr>
              <w:t xml:space="preserve"> numbers </w:t>
            </w:r>
            <w:r w:rsidR="00165E7C" w:rsidRPr="00DD5374">
              <w:rPr>
                <w:rFonts w:ascii="Arial" w:hAnsi="Arial"/>
              </w:rPr>
              <w:t>to</w:t>
            </w:r>
            <w:r w:rsidR="0005712F" w:rsidRPr="00DD5374">
              <w:rPr>
                <w:rFonts w:ascii="Arial" w:hAnsi="Arial"/>
              </w:rPr>
              <w:t xml:space="preserve"> strings in order to print them out.</w:t>
            </w:r>
          </w:p>
          <w:p w14:paraId="2C85B035" w14:textId="3DAFAC36" w:rsidR="0005712F" w:rsidRPr="00DD5374" w:rsidRDefault="000A4A4A" w:rsidP="0005712F">
            <w:pPr>
              <w:pStyle w:val="PGKS3text"/>
              <w:rPr>
                <w:rFonts w:ascii="Arial" w:hAnsi="Arial"/>
              </w:rPr>
            </w:pPr>
            <w:r w:rsidRPr="00DD5374">
              <w:rPr>
                <w:rFonts w:ascii="Arial" w:hAnsi="Arial"/>
              </w:rPr>
              <w:t>Pupil</w:t>
            </w:r>
            <w:r w:rsidR="0005712F" w:rsidRPr="00DD5374">
              <w:rPr>
                <w:rFonts w:ascii="Arial" w:hAnsi="Arial"/>
              </w:rPr>
              <w:t xml:space="preserve">s should then be in a position to complete the Data Types </w:t>
            </w:r>
            <w:r w:rsidR="00B730FB" w:rsidRPr="00DD5374">
              <w:rPr>
                <w:rFonts w:ascii="Arial" w:hAnsi="Arial"/>
                <w:b/>
              </w:rPr>
              <w:t>W</w:t>
            </w:r>
            <w:r w:rsidR="0005712F" w:rsidRPr="00DD5374">
              <w:rPr>
                <w:rFonts w:ascii="Arial" w:hAnsi="Arial"/>
                <w:b/>
              </w:rPr>
              <w:t>orksheet</w:t>
            </w:r>
            <w:r w:rsidR="00B730FB" w:rsidRPr="00DD5374">
              <w:rPr>
                <w:rFonts w:ascii="Arial" w:hAnsi="Arial"/>
                <w:b/>
              </w:rPr>
              <w:t xml:space="preserve"> 1</w:t>
            </w:r>
            <w:r w:rsidR="00326900" w:rsidRPr="00DD5374">
              <w:rPr>
                <w:rFonts w:ascii="Arial" w:hAnsi="Arial"/>
                <w:b/>
              </w:rPr>
              <w:t>a</w:t>
            </w:r>
            <w:r w:rsidR="00B730FB" w:rsidRPr="00DD5374">
              <w:rPr>
                <w:rFonts w:ascii="Arial" w:hAnsi="Arial"/>
                <w:b/>
              </w:rPr>
              <w:t>: Data Types</w:t>
            </w:r>
            <w:r w:rsidR="0005712F" w:rsidRPr="00DD5374">
              <w:rPr>
                <w:rFonts w:ascii="Arial" w:hAnsi="Arial"/>
              </w:rPr>
              <w:t>.</w:t>
            </w:r>
          </w:p>
          <w:p w14:paraId="1FC5B733" w14:textId="77777777" w:rsidR="0005712F" w:rsidRDefault="0005712F" w:rsidP="0005712F">
            <w:pPr>
              <w:pStyle w:val="PGKS3text"/>
              <w:rPr>
                <w:rFonts w:ascii="Arial" w:hAnsi="Arial"/>
              </w:rPr>
            </w:pPr>
            <w:r w:rsidRPr="00DD5374">
              <w:rPr>
                <w:rFonts w:ascii="Arial" w:hAnsi="Arial"/>
              </w:rPr>
              <w:t>Task 1 reinforces the three main data types.</w:t>
            </w:r>
          </w:p>
          <w:p w14:paraId="286349E6" w14:textId="28AFFD37" w:rsidR="00573E1C" w:rsidRDefault="00573E1C" w:rsidP="0005712F">
            <w:pPr>
              <w:pStyle w:val="PGKS3text"/>
              <w:rPr>
                <w:rFonts w:ascii="Arial" w:hAnsi="Arial"/>
              </w:rPr>
            </w:pPr>
            <w:r>
              <w:rPr>
                <w:rFonts w:ascii="Arial" w:hAnsi="Arial"/>
              </w:rPr>
              <w:t>“Float” can be described as “A number with a decimal point”</w:t>
            </w:r>
          </w:p>
          <w:p w14:paraId="393FBE9A" w14:textId="53E59ECA" w:rsidR="00573E1C" w:rsidRPr="00DD5374" w:rsidRDefault="00573E1C" w:rsidP="0005712F">
            <w:pPr>
              <w:pStyle w:val="PGKS3text"/>
              <w:rPr>
                <w:rFonts w:ascii="Arial" w:hAnsi="Arial"/>
              </w:rPr>
            </w:pPr>
            <w:r>
              <w:rPr>
                <w:rFonts w:ascii="Arial" w:hAnsi="Arial"/>
              </w:rPr>
              <w:t>“A piece of text” is a data type “string”</w:t>
            </w:r>
          </w:p>
          <w:p w14:paraId="7F11E01D" w14:textId="77777777" w:rsidR="0005712F" w:rsidRPr="00DD5374" w:rsidRDefault="0005712F" w:rsidP="0005712F">
            <w:pPr>
              <w:pStyle w:val="PGKS3text"/>
              <w:rPr>
                <w:rFonts w:ascii="Arial" w:hAnsi="Arial"/>
              </w:rPr>
            </w:pPr>
            <w:r w:rsidRPr="00DD5374">
              <w:rPr>
                <w:rFonts w:ascii="Arial" w:hAnsi="Arial"/>
              </w:rPr>
              <w:t xml:space="preserve">The solution for Task 2 can be found in the file </w:t>
            </w:r>
            <w:r w:rsidRPr="00DD5374">
              <w:rPr>
                <w:rFonts w:ascii="Arial" w:hAnsi="Arial"/>
                <w:b/>
              </w:rPr>
              <w:t>bill.py</w:t>
            </w:r>
            <w:r w:rsidRPr="00DD5374">
              <w:rPr>
                <w:rFonts w:ascii="Arial" w:hAnsi="Arial"/>
              </w:rPr>
              <w:t>.</w:t>
            </w:r>
          </w:p>
          <w:p w14:paraId="6BCFA867" w14:textId="77777777" w:rsidR="0005712F" w:rsidRPr="00DD5374" w:rsidRDefault="0005712F" w:rsidP="0005712F">
            <w:pPr>
              <w:pStyle w:val="PGKS3text"/>
              <w:rPr>
                <w:rFonts w:ascii="Arial" w:hAnsi="Arial"/>
              </w:rPr>
            </w:pPr>
            <w:r w:rsidRPr="00DD5374">
              <w:rPr>
                <w:rFonts w:ascii="Arial" w:hAnsi="Arial"/>
              </w:rPr>
              <w:t xml:space="preserve">The source code and solution for Task 3 are in </w:t>
            </w:r>
            <w:r w:rsidRPr="00DD5374">
              <w:rPr>
                <w:rFonts w:ascii="Arial" w:hAnsi="Arial"/>
                <w:b/>
              </w:rPr>
              <w:t>age.py</w:t>
            </w:r>
            <w:r w:rsidRPr="00DD5374">
              <w:rPr>
                <w:rFonts w:ascii="Arial" w:hAnsi="Arial"/>
                <w:b/>
                <w:i/>
              </w:rPr>
              <w:t xml:space="preserve"> </w:t>
            </w:r>
            <w:r w:rsidRPr="00DD5374">
              <w:rPr>
                <w:rFonts w:ascii="Arial" w:hAnsi="Arial"/>
              </w:rPr>
              <w:t>and</w:t>
            </w:r>
            <w:r w:rsidRPr="00DD5374">
              <w:rPr>
                <w:rFonts w:ascii="Arial" w:hAnsi="Arial"/>
                <w:b/>
                <w:i/>
              </w:rPr>
              <w:t xml:space="preserve"> </w:t>
            </w:r>
            <w:r w:rsidRPr="00DD5374">
              <w:rPr>
                <w:rFonts w:ascii="Arial" w:hAnsi="Arial"/>
                <w:b/>
              </w:rPr>
              <w:t>ageFixed.py</w:t>
            </w:r>
            <w:r w:rsidRPr="00DD5374">
              <w:rPr>
                <w:rFonts w:ascii="Arial" w:hAnsi="Arial"/>
              </w:rPr>
              <w:t>.</w:t>
            </w:r>
          </w:p>
          <w:p w14:paraId="187C589A" w14:textId="77777777" w:rsidR="0005712F" w:rsidRPr="00DD5374" w:rsidRDefault="0005712F" w:rsidP="0005712F">
            <w:pPr>
              <w:pStyle w:val="PGKS3text"/>
              <w:rPr>
                <w:rFonts w:ascii="Arial" w:hAnsi="Arial"/>
              </w:rPr>
            </w:pPr>
            <w:r w:rsidRPr="00DD5374">
              <w:rPr>
                <w:rFonts w:ascii="Arial" w:hAnsi="Arial"/>
                <w:b/>
              </w:rPr>
              <w:t>If Statements</w:t>
            </w:r>
          </w:p>
          <w:p w14:paraId="755FD60C" w14:textId="1A2F1A79" w:rsidR="0005712F" w:rsidRPr="00DD5374" w:rsidRDefault="0005712F" w:rsidP="0005712F">
            <w:pPr>
              <w:pStyle w:val="PGKS3text"/>
              <w:rPr>
                <w:rFonts w:ascii="Arial" w:hAnsi="Arial"/>
              </w:rPr>
            </w:pPr>
            <w:r w:rsidRPr="00DD5374">
              <w:rPr>
                <w:rFonts w:ascii="Arial" w:hAnsi="Arial"/>
              </w:rPr>
              <w:t xml:space="preserve">Ask </w:t>
            </w:r>
            <w:r w:rsidR="000A4A4A" w:rsidRPr="00DD5374">
              <w:rPr>
                <w:rFonts w:ascii="Arial" w:hAnsi="Arial"/>
              </w:rPr>
              <w:t>pupil</w:t>
            </w:r>
            <w:r w:rsidRPr="00DD5374">
              <w:rPr>
                <w:rFonts w:ascii="Arial" w:hAnsi="Arial"/>
              </w:rPr>
              <w:t xml:space="preserve">s to raise their hands based on the questions in the slideshow – this helps to reinforce the logical structure behind </w:t>
            </w:r>
            <w:r w:rsidRPr="00DD5374">
              <w:rPr>
                <w:rFonts w:ascii="Arial" w:hAnsi="Arial"/>
                <w:b/>
              </w:rPr>
              <w:t>if</w:t>
            </w:r>
            <w:r w:rsidRPr="00DD5374">
              <w:rPr>
                <w:rFonts w:ascii="Arial" w:hAnsi="Arial"/>
              </w:rPr>
              <w:t xml:space="preserve"> statements. Compare this n</w:t>
            </w:r>
            <w:r w:rsidR="007A27FB" w:rsidRPr="00DD5374">
              <w:rPr>
                <w:rFonts w:ascii="Arial" w:hAnsi="Arial"/>
              </w:rPr>
              <w:t>atural language version to the P</w:t>
            </w:r>
            <w:r w:rsidRPr="00DD5374">
              <w:rPr>
                <w:rFonts w:ascii="Arial" w:hAnsi="Arial"/>
              </w:rPr>
              <w:t xml:space="preserve">ython syntax, reminding </w:t>
            </w:r>
            <w:r w:rsidR="000A4A4A" w:rsidRPr="00DD5374">
              <w:rPr>
                <w:rFonts w:ascii="Arial" w:hAnsi="Arial"/>
              </w:rPr>
              <w:t>pupil</w:t>
            </w:r>
            <w:r w:rsidRPr="00DD5374">
              <w:rPr>
                <w:rFonts w:ascii="Arial" w:hAnsi="Arial"/>
              </w:rPr>
              <w:t>s of the inequalities (&lt;, &gt;, ==</w:t>
            </w:r>
            <w:proofErr w:type="gramStart"/>
            <w:r w:rsidRPr="00DD5374">
              <w:rPr>
                <w:rFonts w:ascii="Arial" w:hAnsi="Arial"/>
              </w:rPr>
              <w:t>, !</w:t>
            </w:r>
            <w:proofErr w:type="gramEnd"/>
            <w:r w:rsidRPr="00DD5374">
              <w:rPr>
                <w:rFonts w:ascii="Arial" w:hAnsi="Arial"/>
              </w:rPr>
              <w:t>=, &lt;=, &gt;=), indentation and colons.</w:t>
            </w:r>
          </w:p>
          <w:p w14:paraId="78A37CD9" w14:textId="10B2FD64" w:rsidR="0005712F" w:rsidRPr="00DD5374" w:rsidRDefault="000A4A4A" w:rsidP="0005712F">
            <w:pPr>
              <w:pStyle w:val="PGKS3text"/>
              <w:rPr>
                <w:rFonts w:ascii="Arial" w:hAnsi="Arial"/>
              </w:rPr>
            </w:pPr>
            <w:r w:rsidRPr="00DD5374">
              <w:rPr>
                <w:rFonts w:ascii="Arial" w:hAnsi="Arial"/>
              </w:rPr>
              <w:t>Pupil</w:t>
            </w:r>
            <w:r w:rsidR="0005712F" w:rsidRPr="00DD5374">
              <w:rPr>
                <w:rFonts w:ascii="Arial" w:hAnsi="Arial"/>
              </w:rPr>
              <w:t xml:space="preserve">s should now be able to complete </w:t>
            </w:r>
            <w:r w:rsidR="009F3716" w:rsidRPr="00DD5374">
              <w:rPr>
                <w:rFonts w:ascii="Arial" w:hAnsi="Arial"/>
                <w:b/>
              </w:rPr>
              <w:t>W</w:t>
            </w:r>
            <w:r w:rsidR="0005712F" w:rsidRPr="00DD5374">
              <w:rPr>
                <w:rFonts w:ascii="Arial" w:hAnsi="Arial"/>
                <w:b/>
              </w:rPr>
              <w:t>orksheet</w:t>
            </w:r>
            <w:r w:rsidR="009F3716" w:rsidRPr="00DD5374">
              <w:rPr>
                <w:rFonts w:ascii="Arial" w:hAnsi="Arial"/>
                <w:b/>
              </w:rPr>
              <w:t xml:space="preserve"> </w:t>
            </w:r>
            <w:r w:rsidR="00326900" w:rsidRPr="00DD5374">
              <w:rPr>
                <w:rFonts w:ascii="Arial" w:hAnsi="Arial"/>
                <w:b/>
              </w:rPr>
              <w:t>1b</w:t>
            </w:r>
            <w:r w:rsidR="00B730FB" w:rsidRPr="00DD5374">
              <w:rPr>
                <w:rFonts w:ascii="Arial" w:hAnsi="Arial"/>
                <w:b/>
              </w:rPr>
              <w:t>: If statements</w:t>
            </w:r>
            <w:r w:rsidR="0005712F" w:rsidRPr="00DD5374">
              <w:rPr>
                <w:rFonts w:ascii="Arial" w:hAnsi="Arial"/>
              </w:rPr>
              <w:t>.</w:t>
            </w:r>
          </w:p>
          <w:p w14:paraId="32F97FA7" w14:textId="747DFC7D" w:rsidR="0005712F" w:rsidRPr="00DD5374" w:rsidRDefault="0005712F" w:rsidP="0005712F">
            <w:pPr>
              <w:pStyle w:val="PGKS3text"/>
              <w:rPr>
                <w:rFonts w:ascii="Arial" w:hAnsi="Arial"/>
              </w:rPr>
            </w:pPr>
            <w:r w:rsidRPr="00DD5374">
              <w:rPr>
                <w:rFonts w:ascii="Arial" w:hAnsi="Arial"/>
              </w:rPr>
              <w:t xml:space="preserve">Task 1 reminds </w:t>
            </w:r>
            <w:r w:rsidR="000A4A4A" w:rsidRPr="00DD5374">
              <w:rPr>
                <w:rFonts w:ascii="Arial" w:hAnsi="Arial"/>
              </w:rPr>
              <w:t>pupil</w:t>
            </w:r>
            <w:r w:rsidRPr="00DD5374">
              <w:rPr>
                <w:rFonts w:ascii="Arial" w:hAnsi="Arial"/>
              </w:rPr>
              <w:t>s of the 6 inequalities.</w:t>
            </w:r>
          </w:p>
          <w:p w14:paraId="28A2F606" w14:textId="3421968D" w:rsidR="0005712F" w:rsidRPr="00DD5374" w:rsidRDefault="0005712F" w:rsidP="0005712F">
            <w:pPr>
              <w:pStyle w:val="PGKS3text"/>
              <w:rPr>
                <w:rFonts w:ascii="Arial" w:hAnsi="Arial"/>
                <w:b/>
                <w:i/>
              </w:rPr>
            </w:pPr>
            <w:r w:rsidRPr="00DD5374">
              <w:rPr>
                <w:rFonts w:ascii="Arial" w:hAnsi="Arial"/>
              </w:rPr>
              <w:t xml:space="preserve">The solution for Task 2 can be found </w:t>
            </w:r>
            <w:proofErr w:type="gramStart"/>
            <w:r w:rsidRPr="00DD5374">
              <w:rPr>
                <w:rFonts w:ascii="Arial" w:hAnsi="Arial"/>
              </w:rPr>
              <w:t xml:space="preserve">in </w:t>
            </w:r>
            <w:r w:rsidR="00F33655" w:rsidRPr="00DD5374">
              <w:rPr>
                <w:rFonts w:ascii="Arial" w:hAnsi="Arial"/>
              </w:rPr>
              <w:t xml:space="preserve"> the</w:t>
            </w:r>
            <w:proofErr w:type="gramEnd"/>
            <w:r w:rsidR="00F33655" w:rsidRPr="00DD5374">
              <w:rPr>
                <w:rFonts w:ascii="Arial" w:hAnsi="Arial"/>
              </w:rPr>
              <w:t xml:space="preserve"> file </w:t>
            </w:r>
            <w:r w:rsidR="00DA0930" w:rsidRPr="00DD5374">
              <w:rPr>
                <w:rFonts w:ascii="Arial" w:hAnsi="Arial"/>
                <w:b/>
              </w:rPr>
              <w:t>cash</w:t>
            </w:r>
            <w:r w:rsidR="00F33655" w:rsidRPr="00DD5374">
              <w:rPr>
                <w:rFonts w:ascii="Arial" w:hAnsi="Arial"/>
                <w:b/>
              </w:rPr>
              <w:t>.py</w:t>
            </w:r>
            <w:r w:rsidR="00F33655" w:rsidRPr="00DD5374">
              <w:rPr>
                <w:rFonts w:ascii="Arial" w:hAnsi="Arial"/>
                <w:b/>
                <w:i/>
              </w:rPr>
              <w:t>.</w:t>
            </w:r>
          </w:p>
          <w:p w14:paraId="47FA6E62" w14:textId="77777777" w:rsidR="00F33655" w:rsidRPr="00DD5374" w:rsidRDefault="00F33655" w:rsidP="0005712F">
            <w:pPr>
              <w:pStyle w:val="PGKS3text"/>
              <w:rPr>
                <w:rFonts w:ascii="Arial" w:hAnsi="Arial"/>
              </w:rPr>
            </w:pPr>
            <w:r w:rsidRPr="00DD5374">
              <w:rPr>
                <w:rFonts w:ascii="Arial" w:hAnsi="Arial"/>
              </w:rPr>
              <w:t xml:space="preserve">A sample solution for Task 3 can be found in the file </w:t>
            </w:r>
            <w:r w:rsidRPr="00DD5374">
              <w:rPr>
                <w:rFonts w:ascii="Arial" w:hAnsi="Arial"/>
                <w:b/>
              </w:rPr>
              <w:t>insult.py</w:t>
            </w:r>
            <w:r w:rsidRPr="00DD5374">
              <w:rPr>
                <w:rFonts w:ascii="Arial" w:hAnsi="Arial"/>
              </w:rPr>
              <w:t>.</w:t>
            </w:r>
          </w:p>
          <w:p w14:paraId="6D6974A6" w14:textId="77777777" w:rsidR="00326900" w:rsidRPr="00DD5374" w:rsidRDefault="00326900" w:rsidP="0005712F">
            <w:pPr>
              <w:pStyle w:val="PGKS3text"/>
              <w:rPr>
                <w:rFonts w:ascii="Arial" w:hAnsi="Arial"/>
              </w:rPr>
            </w:pPr>
          </w:p>
          <w:p w14:paraId="0EC4FB2E" w14:textId="01ACF65A" w:rsidR="00326900" w:rsidRPr="00F33655" w:rsidRDefault="00326900" w:rsidP="0005712F">
            <w:pPr>
              <w:pStyle w:val="PGKS3text"/>
            </w:pPr>
            <w:r w:rsidRPr="00DD5374">
              <w:rPr>
                <w:rFonts w:ascii="Arial" w:hAnsi="Arial"/>
              </w:rPr>
              <w:t xml:space="preserve">Give out </w:t>
            </w:r>
            <w:r w:rsidRPr="00727D42">
              <w:rPr>
                <w:rFonts w:ascii="Arial" w:hAnsi="Arial"/>
                <w:b/>
              </w:rPr>
              <w:t>Homework 1</w:t>
            </w:r>
            <w:r w:rsidRPr="00DD5374">
              <w:rPr>
                <w:rFonts w:ascii="Arial" w:hAnsi="Arial"/>
              </w:rPr>
              <w:t>.</w:t>
            </w:r>
          </w:p>
        </w:tc>
        <w:tc>
          <w:tcPr>
            <w:tcW w:w="2576" w:type="dxa"/>
            <w:tcBorders>
              <w:left w:val="single" w:sz="4" w:space="0" w:color="0070C0"/>
              <w:bottom w:val="single" w:sz="4" w:space="0" w:color="0070C0"/>
            </w:tcBorders>
            <w:tcMar>
              <w:top w:w="0" w:type="dxa"/>
              <w:left w:w="108" w:type="dxa"/>
              <w:bottom w:w="0" w:type="dxa"/>
              <w:right w:w="108" w:type="dxa"/>
            </w:tcMar>
          </w:tcPr>
          <w:p w14:paraId="35E4D3A0" w14:textId="537CA99F" w:rsidR="00D50A45" w:rsidRPr="00DD5374" w:rsidRDefault="00D50A45" w:rsidP="00133DE6">
            <w:pPr>
              <w:pStyle w:val="PGKS3text"/>
              <w:rPr>
                <w:rFonts w:ascii="Arial" w:hAnsi="Arial"/>
              </w:rPr>
            </w:pPr>
            <w:r w:rsidRPr="00DD5374">
              <w:rPr>
                <w:rFonts w:ascii="Arial" w:hAnsi="Arial"/>
              </w:rPr>
              <w:lastRenderedPageBreak/>
              <w:t>PowerPoint Guide:</w:t>
            </w:r>
            <w:r w:rsidR="0019786C" w:rsidRPr="00DD5374">
              <w:rPr>
                <w:rFonts w:ascii="Arial" w:hAnsi="Arial"/>
              </w:rPr>
              <w:t xml:space="preserve"> Python</w:t>
            </w:r>
            <w:r w:rsidR="00442C31" w:rsidRPr="00DD5374">
              <w:rPr>
                <w:rFonts w:ascii="Arial" w:hAnsi="Arial"/>
              </w:rPr>
              <w:t xml:space="preserve"> Next Steps</w:t>
            </w:r>
            <w:r w:rsidRPr="00DD5374">
              <w:rPr>
                <w:rFonts w:ascii="Arial" w:hAnsi="Arial"/>
              </w:rPr>
              <w:t xml:space="preserve"> L1 </w:t>
            </w:r>
            <w:r w:rsidR="00326900" w:rsidRPr="00DD5374">
              <w:rPr>
                <w:rFonts w:ascii="Arial" w:hAnsi="Arial"/>
              </w:rPr>
              <w:t>The Basics</w:t>
            </w:r>
          </w:p>
          <w:p w14:paraId="269778A5" w14:textId="77777777" w:rsidR="00D50A45" w:rsidRPr="00DD5374" w:rsidRDefault="00F33655" w:rsidP="00133DE6">
            <w:pPr>
              <w:pStyle w:val="PGKS3text"/>
              <w:rPr>
                <w:rFonts w:ascii="Arial" w:hAnsi="Arial"/>
              </w:rPr>
            </w:pPr>
            <w:r w:rsidRPr="00DD5374">
              <w:rPr>
                <w:rFonts w:ascii="Arial" w:hAnsi="Arial"/>
              </w:rPr>
              <w:t>password.py</w:t>
            </w:r>
          </w:p>
          <w:p w14:paraId="1BFC0B6A" w14:textId="77777777" w:rsidR="00D50A45" w:rsidRPr="00DD5374" w:rsidRDefault="00D50A45" w:rsidP="00133DE6">
            <w:pPr>
              <w:pStyle w:val="PGKS3text"/>
              <w:rPr>
                <w:rFonts w:ascii="Arial" w:hAnsi="Arial"/>
              </w:rPr>
            </w:pPr>
          </w:p>
          <w:p w14:paraId="2F4EA133" w14:textId="77777777" w:rsidR="00D50A45" w:rsidRPr="00DD5374" w:rsidRDefault="00D50A45" w:rsidP="00133DE6">
            <w:pPr>
              <w:pStyle w:val="PGKS3text"/>
              <w:rPr>
                <w:rFonts w:ascii="Arial" w:hAnsi="Arial"/>
              </w:rPr>
            </w:pPr>
          </w:p>
          <w:p w14:paraId="768AE423" w14:textId="77777777" w:rsidR="00D50A45" w:rsidRPr="00DD5374" w:rsidRDefault="00D50A45" w:rsidP="00133DE6">
            <w:pPr>
              <w:pStyle w:val="PGKS3text"/>
              <w:rPr>
                <w:rFonts w:ascii="Arial" w:hAnsi="Arial"/>
              </w:rPr>
            </w:pPr>
          </w:p>
          <w:p w14:paraId="495EFEE9" w14:textId="77777777" w:rsidR="00D50A45" w:rsidRPr="00DD5374" w:rsidRDefault="00D50A45" w:rsidP="00133DE6">
            <w:pPr>
              <w:pStyle w:val="PGKS3text"/>
              <w:rPr>
                <w:rFonts w:ascii="Arial" w:hAnsi="Arial"/>
              </w:rPr>
            </w:pPr>
          </w:p>
          <w:p w14:paraId="5C661592" w14:textId="77777777" w:rsidR="00D50A45" w:rsidRPr="00DD5374" w:rsidRDefault="00D50A45" w:rsidP="00133DE6">
            <w:pPr>
              <w:pStyle w:val="PGKS3text"/>
              <w:rPr>
                <w:rFonts w:ascii="Arial" w:hAnsi="Arial"/>
              </w:rPr>
            </w:pPr>
          </w:p>
          <w:p w14:paraId="53567594" w14:textId="77777777" w:rsidR="00D50A45" w:rsidRPr="00DD5374" w:rsidRDefault="00D50A45" w:rsidP="00133DE6">
            <w:pPr>
              <w:pStyle w:val="PGKS3text"/>
              <w:rPr>
                <w:rFonts w:ascii="Arial" w:hAnsi="Arial"/>
              </w:rPr>
            </w:pPr>
          </w:p>
          <w:p w14:paraId="36E98C0D" w14:textId="77777777" w:rsidR="00D50A45" w:rsidRPr="00DD5374" w:rsidRDefault="00D50A45" w:rsidP="00133DE6">
            <w:pPr>
              <w:pStyle w:val="PGKS3text"/>
              <w:rPr>
                <w:rFonts w:ascii="Arial" w:hAnsi="Arial"/>
              </w:rPr>
            </w:pPr>
          </w:p>
          <w:p w14:paraId="38AEAE08" w14:textId="77777777" w:rsidR="00D50A45" w:rsidRPr="00DD5374" w:rsidRDefault="00D50A45" w:rsidP="00133DE6">
            <w:pPr>
              <w:pStyle w:val="PGKS3text"/>
              <w:rPr>
                <w:rFonts w:ascii="Arial" w:hAnsi="Arial"/>
              </w:rPr>
            </w:pPr>
          </w:p>
          <w:p w14:paraId="2057448C" w14:textId="77777777" w:rsidR="00D50A45" w:rsidRPr="00DD5374" w:rsidRDefault="00D50A45" w:rsidP="00133DE6">
            <w:pPr>
              <w:pStyle w:val="PGKS3text"/>
              <w:rPr>
                <w:rFonts w:ascii="Arial" w:hAnsi="Arial"/>
              </w:rPr>
            </w:pPr>
          </w:p>
          <w:p w14:paraId="4EED67F4" w14:textId="77777777" w:rsidR="00D50A45" w:rsidRPr="00DD5374" w:rsidRDefault="00D50A45" w:rsidP="00133DE6">
            <w:pPr>
              <w:pStyle w:val="PGKS3text"/>
              <w:rPr>
                <w:rFonts w:ascii="Arial" w:hAnsi="Arial"/>
              </w:rPr>
            </w:pPr>
          </w:p>
          <w:p w14:paraId="04B9E538" w14:textId="77777777" w:rsidR="00D50A45" w:rsidRPr="00DD5374" w:rsidRDefault="00D50A45" w:rsidP="00133DE6">
            <w:pPr>
              <w:pStyle w:val="PGKS3text"/>
              <w:rPr>
                <w:rFonts w:ascii="Arial" w:hAnsi="Arial"/>
              </w:rPr>
            </w:pPr>
          </w:p>
          <w:p w14:paraId="6A9B4632" w14:textId="77777777" w:rsidR="00D50A45" w:rsidRPr="00DD5374" w:rsidRDefault="00D50A45" w:rsidP="00133DE6">
            <w:pPr>
              <w:pStyle w:val="PGKS3text"/>
              <w:rPr>
                <w:rFonts w:ascii="Arial" w:hAnsi="Arial"/>
              </w:rPr>
            </w:pPr>
          </w:p>
          <w:p w14:paraId="61E0D67C" w14:textId="77777777" w:rsidR="00D50A45" w:rsidRPr="00DD5374" w:rsidRDefault="00D50A45" w:rsidP="00133DE6">
            <w:pPr>
              <w:pStyle w:val="PGKS3text"/>
              <w:rPr>
                <w:rFonts w:ascii="Arial" w:hAnsi="Arial"/>
              </w:rPr>
            </w:pPr>
          </w:p>
          <w:p w14:paraId="09914996" w14:textId="77777777" w:rsidR="00D50A45" w:rsidRPr="00DD5374" w:rsidRDefault="00D50A45" w:rsidP="00133DE6">
            <w:pPr>
              <w:pStyle w:val="PGKS3text"/>
              <w:rPr>
                <w:rFonts w:ascii="Arial" w:hAnsi="Arial"/>
              </w:rPr>
            </w:pPr>
          </w:p>
          <w:p w14:paraId="25C0C09B" w14:textId="77777777" w:rsidR="00D50A45" w:rsidRPr="00DD5374" w:rsidRDefault="00D50A45" w:rsidP="00133DE6">
            <w:pPr>
              <w:pStyle w:val="PGKS3text"/>
              <w:rPr>
                <w:rFonts w:ascii="Arial" w:hAnsi="Arial"/>
              </w:rPr>
            </w:pPr>
          </w:p>
          <w:p w14:paraId="6EA9CE3A" w14:textId="77777777" w:rsidR="00D50A45" w:rsidRPr="00DD5374" w:rsidRDefault="00D50A45" w:rsidP="00133DE6">
            <w:pPr>
              <w:pStyle w:val="PGKS3text"/>
              <w:rPr>
                <w:rFonts w:ascii="Arial" w:hAnsi="Arial"/>
              </w:rPr>
            </w:pPr>
          </w:p>
          <w:p w14:paraId="035971B3" w14:textId="77777777" w:rsidR="00D50A45" w:rsidRPr="00DD5374" w:rsidRDefault="00D50A45" w:rsidP="00133DE6">
            <w:pPr>
              <w:pStyle w:val="PGKS3text"/>
              <w:rPr>
                <w:rFonts w:ascii="Arial" w:hAnsi="Arial"/>
              </w:rPr>
            </w:pPr>
          </w:p>
          <w:p w14:paraId="196B7F6D" w14:textId="77777777" w:rsidR="00D50A45" w:rsidRPr="00DD5374" w:rsidRDefault="00D50A45" w:rsidP="00133DE6">
            <w:pPr>
              <w:pStyle w:val="PGKS3text"/>
              <w:rPr>
                <w:rFonts w:ascii="Arial" w:hAnsi="Arial"/>
              </w:rPr>
            </w:pPr>
          </w:p>
          <w:p w14:paraId="4C043032" w14:textId="77777777" w:rsidR="0005712F" w:rsidRPr="00DD5374" w:rsidRDefault="0005712F" w:rsidP="00133DE6">
            <w:pPr>
              <w:pStyle w:val="PGKS3text"/>
              <w:rPr>
                <w:rFonts w:ascii="Arial" w:hAnsi="Arial"/>
              </w:rPr>
            </w:pPr>
          </w:p>
          <w:p w14:paraId="57B9BF76" w14:textId="77777777" w:rsidR="0005712F" w:rsidRPr="00DD5374" w:rsidRDefault="0005712F" w:rsidP="00133DE6">
            <w:pPr>
              <w:pStyle w:val="PGKS3text"/>
              <w:rPr>
                <w:rFonts w:ascii="Arial" w:hAnsi="Arial"/>
              </w:rPr>
            </w:pPr>
          </w:p>
          <w:p w14:paraId="0BF2EEC8" w14:textId="77777777" w:rsidR="0005712F" w:rsidRPr="00DD5374" w:rsidRDefault="0005712F" w:rsidP="00133DE6">
            <w:pPr>
              <w:pStyle w:val="PGKS3text"/>
              <w:rPr>
                <w:rFonts w:ascii="Arial" w:hAnsi="Arial"/>
              </w:rPr>
            </w:pPr>
          </w:p>
          <w:p w14:paraId="08957EDB" w14:textId="77777777" w:rsidR="00CC3629" w:rsidRDefault="00CC3629" w:rsidP="00133DE6">
            <w:pPr>
              <w:pStyle w:val="PGKS3text"/>
              <w:rPr>
                <w:rFonts w:ascii="Arial" w:hAnsi="Arial"/>
              </w:rPr>
            </w:pPr>
          </w:p>
          <w:p w14:paraId="01BF2B21" w14:textId="7E931385" w:rsidR="00D50A45" w:rsidRPr="00DD5374" w:rsidRDefault="003F7DAA" w:rsidP="00133DE6">
            <w:pPr>
              <w:pStyle w:val="PGKS3text"/>
              <w:rPr>
                <w:rFonts w:ascii="Arial" w:hAnsi="Arial"/>
              </w:rPr>
            </w:pPr>
            <w:r w:rsidRPr="00DD5374">
              <w:rPr>
                <w:rFonts w:ascii="Arial" w:hAnsi="Arial"/>
              </w:rPr>
              <w:t xml:space="preserve">Python Next Steps </w:t>
            </w:r>
            <w:r w:rsidR="00B730FB" w:rsidRPr="00DD5374">
              <w:rPr>
                <w:rFonts w:ascii="Arial" w:hAnsi="Arial"/>
              </w:rPr>
              <w:t>Worksheet 1</w:t>
            </w:r>
            <w:r w:rsidR="00326900" w:rsidRPr="00DD5374">
              <w:rPr>
                <w:rFonts w:ascii="Arial" w:hAnsi="Arial"/>
              </w:rPr>
              <w:t>a</w:t>
            </w:r>
            <w:r w:rsidR="0005712F" w:rsidRPr="00DD5374">
              <w:rPr>
                <w:rFonts w:ascii="Arial" w:hAnsi="Arial"/>
              </w:rPr>
              <w:t xml:space="preserve"> Data Types</w:t>
            </w:r>
            <w:r w:rsidR="00B730FB" w:rsidRPr="00DD5374">
              <w:rPr>
                <w:rFonts w:ascii="Arial" w:hAnsi="Arial"/>
              </w:rPr>
              <w:t>.docx</w:t>
            </w:r>
          </w:p>
          <w:p w14:paraId="1DE63482" w14:textId="77777777" w:rsidR="00F33655" w:rsidRPr="00DD5374" w:rsidRDefault="00F33655" w:rsidP="00133DE6">
            <w:pPr>
              <w:pStyle w:val="PGKS3text"/>
              <w:rPr>
                <w:rFonts w:ascii="Arial" w:hAnsi="Arial"/>
              </w:rPr>
            </w:pPr>
            <w:r w:rsidRPr="00DD5374">
              <w:rPr>
                <w:rFonts w:ascii="Arial" w:hAnsi="Arial"/>
              </w:rPr>
              <w:t>bill.py</w:t>
            </w:r>
          </w:p>
          <w:p w14:paraId="23791674" w14:textId="77777777" w:rsidR="00F33655" w:rsidRPr="00DD5374" w:rsidRDefault="00F33655" w:rsidP="00133DE6">
            <w:pPr>
              <w:pStyle w:val="PGKS3text"/>
              <w:rPr>
                <w:rFonts w:ascii="Arial" w:hAnsi="Arial"/>
              </w:rPr>
            </w:pPr>
            <w:r w:rsidRPr="00DD5374">
              <w:rPr>
                <w:rFonts w:ascii="Arial" w:hAnsi="Arial"/>
              </w:rPr>
              <w:t>age.py</w:t>
            </w:r>
          </w:p>
          <w:p w14:paraId="775F2599" w14:textId="77777777" w:rsidR="00F33655" w:rsidRPr="00DD5374" w:rsidRDefault="00F33655" w:rsidP="00133DE6">
            <w:pPr>
              <w:pStyle w:val="PGKS3text"/>
              <w:rPr>
                <w:rFonts w:ascii="Arial" w:hAnsi="Arial"/>
              </w:rPr>
            </w:pPr>
            <w:r w:rsidRPr="00DD5374">
              <w:rPr>
                <w:rFonts w:ascii="Arial" w:hAnsi="Arial"/>
              </w:rPr>
              <w:t>ageFixed.py</w:t>
            </w:r>
          </w:p>
          <w:p w14:paraId="18324709" w14:textId="77777777" w:rsidR="00D50A45" w:rsidRPr="00DD5374" w:rsidRDefault="00D50A45" w:rsidP="00133DE6">
            <w:pPr>
              <w:pStyle w:val="PGKS3text"/>
              <w:rPr>
                <w:rFonts w:ascii="Arial" w:hAnsi="Arial"/>
              </w:rPr>
            </w:pPr>
          </w:p>
          <w:p w14:paraId="5BDBDFD6" w14:textId="77777777" w:rsidR="00D50A45" w:rsidRPr="00DD5374" w:rsidRDefault="00D50A45" w:rsidP="00133DE6">
            <w:pPr>
              <w:pStyle w:val="PGKS3text"/>
              <w:rPr>
                <w:rFonts w:ascii="Arial" w:hAnsi="Arial"/>
              </w:rPr>
            </w:pPr>
          </w:p>
          <w:p w14:paraId="5F0DE45C" w14:textId="77777777" w:rsidR="00DA0930" w:rsidRPr="00DD5374" w:rsidRDefault="00DA0930" w:rsidP="00133DE6">
            <w:pPr>
              <w:pStyle w:val="PGKS3text"/>
              <w:rPr>
                <w:rFonts w:ascii="Arial" w:hAnsi="Arial"/>
              </w:rPr>
            </w:pPr>
          </w:p>
          <w:p w14:paraId="32FE92C3" w14:textId="77777777" w:rsidR="00DA0930" w:rsidRPr="00DD5374" w:rsidRDefault="00DA0930" w:rsidP="00133DE6">
            <w:pPr>
              <w:pStyle w:val="PGKS3text"/>
              <w:rPr>
                <w:rFonts w:ascii="Arial" w:hAnsi="Arial"/>
              </w:rPr>
            </w:pPr>
          </w:p>
          <w:p w14:paraId="4CF1E253" w14:textId="7EC135FA" w:rsidR="00DA0930" w:rsidRDefault="00DA0930" w:rsidP="00133DE6">
            <w:pPr>
              <w:pStyle w:val="PGKS3text"/>
              <w:rPr>
                <w:rFonts w:ascii="Arial" w:hAnsi="Arial"/>
              </w:rPr>
            </w:pPr>
          </w:p>
          <w:p w14:paraId="5540A8E3" w14:textId="7BD242E0" w:rsidR="00586882" w:rsidRDefault="00586882" w:rsidP="00133DE6">
            <w:pPr>
              <w:pStyle w:val="PGKS3text"/>
              <w:rPr>
                <w:rFonts w:ascii="Arial" w:hAnsi="Arial"/>
              </w:rPr>
            </w:pPr>
          </w:p>
          <w:p w14:paraId="4C5C79D2" w14:textId="064831E9" w:rsidR="00586882" w:rsidRPr="00DD5374" w:rsidRDefault="00586882" w:rsidP="00133DE6">
            <w:pPr>
              <w:pStyle w:val="PGKS3text"/>
              <w:rPr>
                <w:rFonts w:ascii="Arial" w:hAnsi="Arial"/>
              </w:rPr>
            </w:pPr>
            <w:r>
              <w:rPr>
                <w:rFonts w:ascii="Arial" w:hAnsi="Arial"/>
              </w:rPr>
              <w:br/>
            </w:r>
          </w:p>
          <w:p w14:paraId="1D26FE18" w14:textId="71AA5018" w:rsidR="00D50A45" w:rsidRPr="00DD5374" w:rsidRDefault="003F7DAA" w:rsidP="00133DE6">
            <w:pPr>
              <w:pStyle w:val="PGKS3text"/>
              <w:rPr>
                <w:rFonts w:ascii="Arial" w:hAnsi="Arial"/>
              </w:rPr>
            </w:pPr>
            <w:r w:rsidRPr="00DD5374">
              <w:rPr>
                <w:rFonts w:ascii="Arial" w:hAnsi="Arial"/>
              </w:rPr>
              <w:t xml:space="preserve">Python Next Steps </w:t>
            </w:r>
            <w:r w:rsidR="00B730FB" w:rsidRPr="00DD5374">
              <w:rPr>
                <w:rFonts w:ascii="Arial" w:hAnsi="Arial"/>
              </w:rPr>
              <w:t xml:space="preserve">Worksheet </w:t>
            </w:r>
            <w:r w:rsidR="00326900" w:rsidRPr="00DD5374">
              <w:rPr>
                <w:rFonts w:ascii="Arial" w:hAnsi="Arial"/>
              </w:rPr>
              <w:t>1b</w:t>
            </w:r>
            <w:r w:rsidR="0005712F" w:rsidRPr="00DD5374">
              <w:rPr>
                <w:rFonts w:ascii="Arial" w:hAnsi="Arial"/>
              </w:rPr>
              <w:t xml:space="preserve"> </w:t>
            </w:r>
            <w:r w:rsidR="00326900" w:rsidRPr="00DD5374">
              <w:rPr>
                <w:rFonts w:ascii="Arial" w:hAnsi="Arial"/>
              </w:rPr>
              <w:t>I</w:t>
            </w:r>
            <w:r w:rsidR="0005712F" w:rsidRPr="00DD5374">
              <w:rPr>
                <w:rFonts w:ascii="Arial" w:hAnsi="Arial"/>
              </w:rPr>
              <w:t>f statements</w:t>
            </w:r>
            <w:r w:rsidR="00B730FB" w:rsidRPr="00DD5374">
              <w:rPr>
                <w:rFonts w:ascii="Arial" w:hAnsi="Arial"/>
              </w:rPr>
              <w:t>.docx</w:t>
            </w:r>
          </w:p>
          <w:p w14:paraId="7BEEA107" w14:textId="77777777" w:rsidR="00F33655" w:rsidRPr="00DD5374" w:rsidRDefault="00F33655" w:rsidP="00133DE6">
            <w:pPr>
              <w:pStyle w:val="PGKS3text"/>
              <w:rPr>
                <w:rFonts w:ascii="Arial" w:hAnsi="Arial"/>
              </w:rPr>
            </w:pPr>
            <w:r w:rsidRPr="00DD5374">
              <w:rPr>
                <w:rFonts w:ascii="Arial" w:hAnsi="Arial"/>
              </w:rPr>
              <w:t>cash.py</w:t>
            </w:r>
          </w:p>
          <w:p w14:paraId="0CA4803C" w14:textId="77777777" w:rsidR="00F33655" w:rsidRPr="00DD5374" w:rsidRDefault="00F33655" w:rsidP="00133DE6">
            <w:pPr>
              <w:pStyle w:val="PGKS3text"/>
              <w:rPr>
                <w:rFonts w:ascii="Arial" w:hAnsi="Arial"/>
              </w:rPr>
            </w:pPr>
            <w:r w:rsidRPr="00DD5374">
              <w:rPr>
                <w:rFonts w:ascii="Arial" w:hAnsi="Arial"/>
              </w:rPr>
              <w:t>insult.py</w:t>
            </w:r>
          </w:p>
          <w:p w14:paraId="7084105A" w14:textId="77777777" w:rsidR="00326900" w:rsidRPr="00DD5374" w:rsidRDefault="00326900" w:rsidP="00133DE6">
            <w:pPr>
              <w:pStyle w:val="PGKS3text"/>
              <w:rPr>
                <w:rFonts w:ascii="Arial" w:hAnsi="Arial"/>
              </w:rPr>
            </w:pPr>
          </w:p>
          <w:p w14:paraId="15743380" w14:textId="0AFB28BE" w:rsidR="00326900" w:rsidRPr="00DD5374" w:rsidRDefault="00326900" w:rsidP="00133DE6">
            <w:pPr>
              <w:pStyle w:val="PGKS3text"/>
              <w:rPr>
                <w:rFonts w:ascii="Arial" w:hAnsi="Arial"/>
              </w:rPr>
            </w:pPr>
            <w:r w:rsidRPr="00DD5374">
              <w:rPr>
                <w:rFonts w:ascii="Arial" w:hAnsi="Arial"/>
              </w:rPr>
              <w:t xml:space="preserve">Python </w:t>
            </w:r>
            <w:r w:rsidR="003F7DAA" w:rsidRPr="00DD5374">
              <w:rPr>
                <w:rFonts w:ascii="Arial" w:hAnsi="Arial"/>
              </w:rPr>
              <w:t xml:space="preserve">Next Steps </w:t>
            </w:r>
            <w:r w:rsidRPr="00DD5374">
              <w:rPr>
                <w:rFonts w:ascii="Arial" w:hAnsi="Arial"/>
              </w:rPr>
              <w:t>Homework 1</w:t>
            </w:r>
          </w:p>
          <w:p w14:paraId="25E87112" w14:textId="307DD1A5" w:rsidR="00326900" w:rsidRPr="00DD5374" w:rsidRDefault="00326900" w:rsidP="00133DE6">
            <w:pPr>
              <w:pStyle w:val="PGKS3text"/>
              <w:rPr>
                <w:rFonts w:ascii="Arial" w:hAnsi="Arial"/>
              </w:rPr>
            </w:pPr>
            <w:r w:rsidRPr="00DD5374">
              <w:rPr>
                <w:rFonts w:ascii="Arial" w:hAnsi="Arial"/>
              </w:rPr>
              <w:t>Python</w:t>
            </w:r>
            <w:r w:rsidR="003F7DAA" w:rsidRPr="00DD5374">
              <w:rPr>
                <w:rFonts w:ascii="Arial" w:hAnsi="Arial"/>
              </w:rPr>
              <w:t xml:space="preserve"> Next Steps</w:t>
            </w:r>
            <w:r w:rsidRPr="00DD5374">
              <w:rPr>
                <w:rFonts w:ascii="Arial" w:hAnsi="Arial"/>
              </w:rPr>
              <w:t xml:space="preserve"> Homework 1 Answers</w:t>
            </w:r>
          </w:p>
          <w:p w14:paraId="1AEE8DB7" w14:textId="77777777" w:rsidR="00D50A45" w:rsidRPr="00DD5374" w:rsidRDefault="00D50A45" w:rsidP="00F33655">
            <w:pPr>
              <w:pStyle w:val="PGKS3text"/>
              <w:rPr>
                <w:rFonts w:ascii="Arial" w:hAnsi="Arial"/>
              </w:rPr>
            </w:pPr>
          </w:p>
        </w:tc>
      </w:tr>
    </w:tbl>
    <w:p w14:paraId="63AAA1D6" w14:textId="61468286" w:rsidR="00133DE6" w:rsidRDefault="00133DE6">
      <w:r>
        <w:rPr>
          <w:b/>
        </w:rPr>
        <w:lastRenderedPageBreak/>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266"/>
        <w:gridCol w:w="5043"/>
        <w:gridCol w:w="15"/>
        <w:gridCol w:w="2748"/>
      </w:tblGrid>
      <w:tr w:rsidR="00D50A45" w:rsidRPr="005B7829" w14:paraId="0FC2E1AB" w14:textId="77777777" w:rsidTr="00755793">
        <w:trPr>
          <w:jc w:val="center"/>
        </w:trPr>
        <w:tc>
          <w:tcPr>
            <w:tcW w:w="1266" w:type="dxa"/>
            <w:shd w:val="clear" w:color="auto" w:fill="0091C4"/>
            <w:tcMar>
              <w:top w:w="0" w:type="dxa"/>
              <w:left w:w="108" w:type="dxa"/>
              <w:bottom w:w="0" w:type="dxa"/>
              <w:right w:w="108" w:type="dxa"/>
            </w:tcMar>
          </w:tcPr>
          <w:p w14:paraId="240F8D39" w14:textId="51CFB1F1" w:rsidR="00D50A45" w:rsidRPr="00133DE6" w:rsidRDefault="00755793" w:rsidP="00133DE6">
            <w:pPr>
              <w:pStyle w:val="PGLessonWeekContentTitle"/>
            </w:pPr>
            <w:r>
              <w:lastRenderedPageBreak/>
              <w:t xml:space="preserve">Lesson </w:t>
            </w:r>
            <w:r w:rsidR="00D50A45" w:rsidRPr="00133DE6">
              <w:t>2</w:t>
            </w:r>
          </w:p>
        </w:tc>
        <w:tc>
          <w:tcPr>
            <w:tcW w:w="5043" w:type="dxa"/>
            <w:shd w:val="clear" w:color="auto" w:fill="0091C4"/>
            <w:tcMar>
              <w:top w:w="0" w:type="dxa"/>
              <w:left w:w="108" w:type="dxa"/>
              <w:bottom w:w="0" w:type="dxa"/>
              <w:right w:w="108" w:type="dxa"/>
            </w:tcMar>
          </w:tcPr>
          <w:p w14:paraId="03A98E90" w14:textId="77777777" w:rsidR="00D50A45" w:rsidRPr="00133DE6" w:rsidRDefault="00F33655" w:rsidP="00133DE6">
            <w:pPr>
              <w:pStyle w:val="PGLessonWeekContentTitle"/>
            </w:pPr>
            <w:r>
              <w:t>Loops</w:t>
            </w:r>
          </w:p>
        </w:tc>
        <w:tc>
          <w:tcPr>
            <w:tcW w:w="2763" w:type="dxa"/>
            <w:gridSpan w:val="2"/>
            <w:shd w:val="clear" w:color="auto" w:fill="0091C4"/>
            <w:tcMar>
              <w:top w:w="0" w:type="dxa"/>
              <w:left w:w="108" w:type="dxa"/>
              <w:bottom w:w="0" w:type="dxa"/>
              <w:right w:w="108" w:type="dxa"/>
            </w:tcMar>
          </w:tcPr>
          <w:p w14:paraId="1ACEEF66" w14:textId="77777777" w:rsidR="00D50A45" w:rsidRPr="006C4564" w:rsidRDefault="00D50A45" w:rsidP="00133DE6">
            <w:pPr>
              <w:pStyle w:val="PGLessonWeekContentTitle"/>
            </w:pPr>
          </w:p>
        </w:tc>
      </w:tr>
      <w:tr w:rsidR="00D50A45" w:rsidRPr="00BC0F67" w14:paraId="09BD71E9" w14:textId="77777777" w:rsidTr="005E621A">
        <w:trPr>
          <w:jc w:val="center"/>
        </w:trPr>
        <w:tc>
          <w:tcPr>
            <w:tcW w:w="9072" w:type="dxa"/>
            <w:gridSpan w:val="4"/>
            <w:tcMar>
              <w:top w:w="0" w:type="dxa"/>
              <w:left w:w="108" w:type="dxa"/>
              <w:bottom w:w="0" w:type="dxa"/>
              <w:right w:w="108" w:type="dxa"/>
            </w:tcMar>
          </w:tcPr>
          <w:p w14:paraId="425806C8" w14:textId="77777777" w:rsidR="00D50A45" w:rsidRPr="00DD5374" w:rsidRDefault="00D50A45" w:rsidP="005E621A">
            <w:pPr>
              <w:pStyle w:val="ks3bold12pt"/>
              <w:rPr>
                <w:rFonts w:ascii="Arial" w:hAnsi="Arial"/>
              </w:rPr>
            </w:pPr>
            <w:r w:rsidRPr="00DD5374">
              <w:rPr>
                <w:rFonts w:ascii="Arial" w:hAnsi="Arial"/>
              </w:rPr>
              <w:t>Learning Objectives:</w:t>
            </w:r>
          </w:p>
          <w:p w14:paraId="46090032" w14:textId="77777777" w:rsidR="00D50A45" w:rsidRPr="00DD5374" w:rsidRDefault="00F33655" w:rsidP="00133DE6">
            <w:pPr>
              <w:pStyle w:val="PGKS3bulletedlist"/>
              <w:rPr>
                <w:rFonts w:ascii="Arial" w:hAnsi="Arial"/>
              </w:rPr>
            </w:pPr>
            <w:r w:rsidRPr="00DD5374">
              <w:rPr>
                <w:rFonts w:ascii="Arial" w:hAnsi="Arial"/>
              </w:rPr>
              <w:t xml:space="preserve">Use a </w:t>
            </w:r>
            <w:r w:rsidRPr="00DD5374">
              <w:rPr>
                <w:rFonts w:ascii="Arial" w:hAnsi="Arial"/>
                <w:b/>
              </w:rPr>
              <w:t>while</w:t>
            </w:r>
            <w:r w:rsidRPr="00DD5374">
              <w:rPr>
                <w:rFonts w:ascii="Arial" w:hAnsi="Arial"/>
              </w:rPr>
              <w:t xml:space="preserve"> loop to repeat a section of code</w:t>
            </w:r>
          </w:p>
          <w:p w14:paraId="62595A53" w14:textId="77777777" w:rsidR="00F33655" w:rsidRPr="00DD5374" w:rsidRDefault="00F33655" w:rsidP="00133DE6">
            <w:pPr>
              <w:pStyle w:val="PGKS3bulletedlist"/>
              <w:rPr>
                <w:rFonts w:ascii="Arial" w:hAnsi="Arial"/>
              </w:rPr>
            </w:pPr>
            <w:r w:rsidRPr="00DD5374">
              <w:rPr>
                <w:rFonts w:ascii="Arial" w:hAnsi="Arial"/>
              </w:rPr>
              <w:t xml:space="preserve">Use a </w:t>
            </w:r>
            <w:r w:rsidRPr="00DD5374">
              <w:rPr>
                <w:rFonts w:ascii="Arial" w:hAnsi="Arial"/>
                <w:b/>
              </w:rPr>
              <w:t>for</w:t>
            </w:r>
            <w:r w:rsidRPr="00DD5374">
              <w:rPr>
                <w:rFonts w:ascii="Arial" w:hAnsi="Arial"/>
              </w:rPr>
              <w:t xml:space="preserve"> loop to repeat a section of code</w:t>
            </w:r>
          </w:p>
          <w:p w14:paraId="18EB0C07" w14:textId="77777777" w:rsidR="00F33655" w:rsidRPr="00DD5374" w:rsidRDefault="00F33655" w:rsidP="00133DE6">
            <w:pPr>
              <w:pStyle w:val="PGKS3bulletedlist"/>
              <w:rPr>
                <w:rFonts w:ascii="Arial" w:hAnsi="Arial"/>
              </w:rPr>
            </w:pPr>
            <w:r w:rsidRPr="00DD5374">
              <w:rPr>
                <w:rFonts w:ascii="Arial" w:hAnsi="Arial"/>
              </w:rPr>
              <w:t>Make a choice about which loop to use, and why</w:t>
            </w:r>
          </w:p>
          <w:p w14:paraId="0C393546" w14:textId="77777777" w:rsidR="00D50A45" w:rsidRPr="00DD5374" w:rsidRDefault="00D50A45" w:rsidP="005E621A">
            <w:pPr>
              <w:pStyle w:val="ks3bulletedlist"/>
              <w:tabs>
                <w:tab w:val="clear" w:pos="397"/>
              </w:tabs>
              <w:ind w:left="0" w:firstLine="0"/>
              <w:rPr>
                <w:rFonts w:ascii="Arial" w:hAnsi="Arial"/>
              </w:rPr>
            </w:pPr>
          </w:p>
        </w:tc>
      </w:tr>
      <w:tr w:rsidR="00D50A45" w:rsidRPr="005B7829" w14:paraId="4A15B522" w14:textId="77777777" w:rsidTr="00755793">
        <w:trPr>
          <w:jc w:val="center"/>
        </w:trPr>
        <w:tc>
          <w:tcPr>
            <w:tcW w:w="6309" w:type="dxa"/>
            <w:gridSpan w:val="2"/>
            <w:shd w:val="clear" w:color="auto" w:fill="00B0F0"/>
            <w:tcMar>
              <w:top w:w="0" w:type="dxa"/>
              <w:left w:w="108" w:type="dxa"/>
              <w:bottom w:w="0" w:type="dxa"/>
              <w:right w:w="108" w:type="dxa"/>
            </w:tcMar>
          </w:tcPr>
          <w:p w14:paraId="43C7A2F4" w14:textId="77777777" w:rsidR="00D50A45" w:rsidRPr="00133DE6" w:rsidRDefault="00D50A45" w:rsidP="00133DE6">
            <w:pPr>
              <w:pStyle w:val="PGLessonWeekContentTitle"/>
            </w:pPr>
            <w:r w:rsidRPr="00133DE6">
              <w:t>Content</w:t>
            </w:r>
          </w:p>
        </w:tc>
        <w:tc>
          <w:tcPr>
            <w:tcW w:w="2763" w:type="dxa"/>
            <w:gridSpan w:val="2"/>
            <w:shd w:val="clear" w:color="auto" w:fill="00B0F0"/>
            <w:tcMar>
              <w:top w:w="0" w:type="dxa"/>
              <w:left w:w="108" w:type="dxa"/>
              <w:bottom w:w="0" w:type="dxa"/>
              <w:right w:w="108" w:type="dxa"/>
            </w:tcMar>
          </w:tcPr>
          <w:p w14:paraId="5CC34407" w14:textId="77777777" w:rsidR="00D50A45" w:rsidRPr="00133DE6" w:rsidRDefault="00D50A45" w:rsidP="00133DE6">
            <w:pPr>
              <w:pStyle w:val="PGLessonWeekContentTitle"/>
            </w:pPr>
            <w:r w:rsidRPr="00133DE6">
              <w:t>Resources</w:t>
            </w:r>
          </w:p>
        </w:tc>
      </w:tr>
      <w:tr w:rsidR="00D50A45" w:rsidRPr="00BC0F67" w14:paraId="1C0CB630" w14:textId="77777777" w:rsidTr="00755793">
        <w:trPr>
          <w:jc w:val="center"/>
        </w:trPr>
        <w:tc>
          <w:tcPr>
            <w:tcW w:w="6309" w:type="dxa"/>
            <w:gridSpan w:val="2"/>
            <w:tcBorders>
              <w:bottom w:val="single" w:sz="4" w:space="0" w:color="0070C0"/>
              <w:right w:val="single" w:sz="4" w:space="0" w:color="0070C0"/>
            </w:tcBorders>
            <w:tcMar>
              <w:top w:w="0" w:type="dxa"/>
              <w:left w:w="108" w:type="dxa"/>
              <w:bottom w:w="0" w:type="dxa"/>
              <w:right w:w="108" w:type="dxa"/>
            </w:tcMar>
          </w:tcPr>
          <w:p w14:paraId="3DD2A51B" w14:textId="77777777" w:rsidR="00133DE6" w:rsidRPr="00DD5374" w:rsidRDefault="00F33655" w:rsidP="00F33655">
            <w:pPr>
              <w:pStyle w:val="PGKS3text"/>
              <w:rPr>
                <w:rFonts w:ascii="Arial" w:hAnsi="Arial"/>
                <w:b/>
                <w:sz w:val="24"/>
              </w:rPr>
            </w:pPr>
            <w:r w:rsidRPr="00DD5374">
              <w:rPr>
                <w:rFonts w:ascii="Arial" w:hAnsi="Arial"/>
                <w:b/>
                <w:sz w:val="24"/>
              </w:rPr>
              <w:t>Starter</w:t>
            </w:r>
          </w:p>
          <w:p w14:paraId="5514C8C9" w14:textId="293BE598" w:rsidR="00F33655" w:rsidRPr="00DD5374" w:rsidRDefault="00F33655" w:rsidP="00F33655">
            <w:pPr>
              <w:pStyle w:val="PGKS3text"/>
              <w:rPr>
                <w:rFonts w:ascii="Arial" w:hAnsi="Arial"/>
              </w:rPr>
            </w:pPr>
            <w:r w:rsidRPr="00DD5374">
              <w:rPr>
                <w:rFonts w:ascii="Arial" w:hAnsi="Arial"/>
              </w:rPr>
              <w:t xml:space="preserve">Ask the </w:t>
            </w:r>
            <w:r w:rsidR="000A4A4A" w:rsidRPr="00DD5374">
              <w:rPr>
                <w:rFonts w:ascii="Arial" w:hAnsi="Arial"/>
              </w:rPr>
              <w:t>pupil</w:t>
            </w:r>
            <w:r w:rsidRPr="00DD5374">
              <w:rPr>
                <w:rFonts w:ascii="Arial" w:hAnsi="Arial"/>
              </w:rPr>
              <w:t xml:space="preserve">s what the program will print </w:t>
            </w:r>
            <w:r w:rsidR="00933755" w:rsidRPr="00DD5374">
              <w:rPr>
                <w:rFonts w:ascii="Arial" w:hAnsi="Arial"/>
              </w:rPr>
              <w:t>the first time the</w:t>
            </w:r>
            <w:r w:rsidR="00BE299D" w:rsidRPr="00DD5374">
              <w:rPr>
                <w:rFonts w:ascii="Arial" w:hAnsi="Arial"/>
              </w:rPr>
              <w:t xml:space="preserve"> </w:t>
            </w:r>
            <w:r w:rsidR="00BE299D" w:rsidRPr="00DD5374">
              <w:rPr>
                <w:rFonts w:ascii="Arial" w:hAnsi="Arial"/>
                <w:b/>
              </w:rPr>
              <w:t>print</w:t>
            </w:r>
            <w:r w:rsidR="00BE299D" w:rsidRPr="00DD5374">
              <w:rPr>
                <w:rFonts w:ascii="Arial" w:hAnsi="Arial"/>
              </w:rPr>
              <w:t xml:space="preserve"> statement in the</w:t>
            </w:r>
            <w:r w:rsidR="00933755" w:rsidRPr="00DD5374">
              <w:rPr>
                <w:rFonts w:ascii="Arial" w:hAnsi="Arial"/>
              </w:rPr>
              <w:t xml:space="preserve"> </w:t>
            </w:r>
            <w:r w:rsidR="00933755" w:rsidRPr="00DD5374">
              <w:rPr>
                <w:rFonts w:ascii="Arial" w:hAnsi="Arial"/>
                <w:b/>
              </w:rPr>
              <w:t>while</w:t>
            </w:r>
            <w:r w:rsidR="00933755" w:rsidRPr="00DD5374">
              <w:rPr>
                <w:rFonts w:ascii="Arial" w:hAnsi="Arial"/>
              </w:rPr>
              <w:t xml:space="preserve"> loop is execute</w:t>
            </w:r>
            <w:r w:rsidR="00BE299D" w:rsidRPr="00DD5374">
              <w:rPr>
                <w:rFonts w:ascii="Arial" w:hAnsi="Arial"/>
              </w:rPr>
              <w:t>d</w:t>
            </w:r>
            <w:r w:rsidRPr="00DD5374">
              <w:rPr>
                <w:rFonts w:ascii="Arial" w:hAnsi="Arial"/>
              </w:rPr>
              <w:t xml:space="preserve"> (“This line of code has been run 1 times”</w:t>
            </w:r>
            <w:r w:rsidR="00653B52" w:rsidRPr="00DD5374">
              <w:rPr>
                <w:rFonts w:ascii="Arial" w:hAnsi="Arial"/>
              </w:rPr>
              <w:t>).</w:t>
            </w:r>
          </w:p>
          <w:p w14:paraId="1967A7E8" w14:textId="32DA3450" w:rsidR="00653B52" w:rsidRPr="00DD5374" w:rsidRDefault="00653B52" w:rsidP="00F33655">
            <w:pPr>
              <w:pStyle w:val="PGKS3text"/>
              <w:rPr>
                <w:rFonts w:ascii="Arial" w:hAnsi="Arial"/>
              </w:rPr>
            </w:pPr>
            <w:r w:rsidRPr="00DD5374">
              <w:rPr>
                <w:rFonts w:ascii="Arial" w:hAnsi="Arial"/>
              </w:rPr>
              <w:t xml:space="preserve">Ask the </w:t>
            </w:r>
            <w:r w:rsidR="000A4A4A" w:rsidRPr="00DD5374">
              <w:rPr>
                <w:rFonts w:ascii="Arial" w:hAnsi="Arial"/>
              </w:rPr>
              <w:t>pupil</w:t>
            </w:r>
            <w:r w:rsidRPr="00DD5374">
              <w:rPr>
                <w:rFonts w:ascii="Arial" w:hAnsi="Arial"/>
              </w:rPr>
              <w:t xml:space="preserve">s how many times the </w:t>
            </w:r>
            <w:r w:rsidR="00BE299D" w:rsidRPr="00DD5374">
              <w:rPr>
                <w:rFonts w:ascii="Arial" w:hAnsi="Arial"/>
              </w:rPr>
              <w:t>print statement will be executed</w:t>
            </w:r>
            <w:r w:rsidRPr="00DD5374">
              <w:rPr>
                <w:rFonts w:ascii="Arial" w:hAnsi="Arial"/>
              </w:rPr>
              <w:t xml:space="preserve"> (9 times – it will stop when co</w:t>
            </w:r>
            <w:r w:rsidR="005535A6" w:rsidRPr="00DD5374">
              <w:rPr>
                <w:rFonts w:ascii="Arial" w:hAnsi="Arial"/>
              </w:rPr>
              <w:t>u</w:t>
            </w:r>
            <w:r w:rsidRPr="00DD5374">
              <w:rPr>
                <w:rFonts w:ascii="Arial" w:hAnsi="Arial"/>
              </w:rPr>
              <w:t>nter = 10).</w:t>
            </w:r>
          </w:p>
          <w:p w14:paraId="510C396D" w14:textId="6A4AB826" w:rsidR="00505038" w:rsidRPr="00DD5374" w:rsidRDefault="00505038" w:rsidP="00F33655">
            <w:pPr>
              <w:pStyle w:val="PGKS3text"/>
              <w:rPr>
                <w:rFonts w:ascii="Arial" w:hAnsi="Arial"/>
                <w:b/>
                <w:sz w:val="24"/>
              </w:rPr>
            </w:pPr>
            <w:r w:rsidRPr="00DD5374">
              <w:rPr>
                <w:rFonts w:ascii="Arial" w:hAnsi="Arial"/>
                <w:b/>
                <w:sz w:val="24"/>
              </w:rPr>
              <w:t>Main activity</w:t>
            </w:r>
          </w:p>
          <w:p w14:paraId="38A11D70" w14:textId="77777777" w:rsidR="00653B52" w:rsidRPr="00DD5374" w:rsidRDefault="00653B52" w:rsidP="00F33655">
            <w:pPr>
              <w:pStyle w:val="PGKS3text"/>
              <w:rPr>
                <w:rFonts w:ascii="Arial" w:hAnsi="Arial"/>
              </w:rPr>
            </w:pPr>
            <w:r w:rsidRPr="00DD5374">
              <w:rPr>
                <w:rFonts w:ascii="Arial" w:hAnsi="Arial"/>
                <w:b/>
              </w:rPr>
              <w:t>While loops</w:t>
            </w:r>
          </w:p>
          <w:p w14:paraId="17F32755" w14:textId="63539BE6" w:rsidR="00653B52" w:rsidRPr="00DD5374" w:rsidRDefault="00653B52" w:rsidP="00F0355B">
            <w:pPr>
              <w:pStyle w:val="PGKS3text"/>
              <w:rPr>
                <w:rFonts w:ascii="Arial" w:hAnsi="Arial"/>
              </w:rPr>
            </w:pPr>
            <w:r w:rsidRPr="00DD5374">
              <w:rPr>
                <w:rFonts w:ascii="Arial" w:hAnsi="Arial"/>
              </w:rPr>
              <w:t xml:space="preserve">Explain that </w:t>
            </w:r>
            <w:r w:rsidRPr="00DD5374">
              <w:rPr>
                <w:rFonts w:ascii="Arial" w:hAnsi="Arial"/>
                <w:b/>
              </w:rPr>
              <w:t>while</w:t>
            </w:r>
            <w:r w:rsidRPr="00DD5374">
              <w:rPr>
                <w:rFonts w:ascii="Arial" w:hAnsi="Arial"/>
              </w:rPr>
              <w:t xml:space="preserve"> loops work like </w:t>
            </w:r>
            <w:r w:rsidRPr="00DD5374">
              <w:rPr>
                <w:rFonts w:ascii="Arial" w:hAnsi="Arial"/>
                <w:b/>
              </w:rPr>
              <w:t>if</w:t>
            </w:r>
            <w:r w:rsidRPr="00DD5374">
              <w:rPr>
                <w:rFonts w:ascii="Arial" w:hAnsi="Arial"/>
              </w:rPr>
              <w:t xml:space="preserve"> statements that repeat. </w:t>
            </w:r>
            <w:r w:rsidR="00F0355B" w:rsidRPr="00DD5374">
              <w:rPr>
                <w:rFonts w:ascii="Arial" w:hAnsi="Arial"/>
              </w:rPr>
              <w:t xml:space="preserve">Explain how the natural language version of a while loop can be written in Python code. </w:t>
            </w:r>
            <w:r w:rsidR="000A4A4A" w:rsidRPr="00DD5374">
              <w:rPr>
                <w:rFonts w:ascii="Arial" w:hAnsi="Arial"/>
              </w:rPr>
              <w:t>Pupil</w:t>
            </w:r>
            <w:r w:rsidRPr="00DD5374">
              <w:rPr>
                <w:rFonts w:ascii="Arial" w:hAnsi="Arial"/>
              </w:rPr>
              <w:t xml:space="preserve">s should open and complete the </w:t>
            </w:r>
            <w:r w:rsidRPr="00DD5374">
              <w:rPr>
                <w:rFonts w:ascii="Arial" w:hAnsi="Arial"/>
                <w:b/>
              </w:rPr>
              <w:t>guessGame.py</w:t>
            </w:r>
            <w:r w:rsidRPr="00DD5374">
              <w:rPr>
                <w:rFonts w:ascii="Arial" w:hAnsi="Arial"/>
              </w:rPr>
              <w:t xml:space="preserve"> </w:t>
            </w:r>
            <w:r w:rsidR="00BE299D" w:rsidRPr="00DD5374">
              <w:rPr>
                <w:rFonts w:ascii="Arial" w:hAnsi="Arial"/>
              </w:rPr>
              <w:t>program</w:t>
            </w:r>
            <w:r w:rsidR="00F0355B" w:rsidRPr="00DD5374">
              <w:rPr>
                <w:rFonts w:ascii="Arial" w:hAnsi="Arial"/>
              </w:rPr>
              <w:t>, adding the 3 lines from the slideshow</w:t>
            </w:r>
            <w:r w:rsidRPr="00DD5374">
              <w:rPr>
                <w:rFonts w:ascii="Arial" w:hAnsi="Arial"/>
              </w:rPr>
              <w:t>.</w:t>
            </w:r>
            <w:r w:rsidR="00F0355B" w:rsidRPr="00DD5374">
              <w:rPr>
                <w:rFonts w:ascii="Arial" w:hAnsi="Arial"/>
              </w:rPr>
              <w:t xml:space="preserve"> The solution is in the file </w:t>
            </w:r>
            <w:r w:rsidR="00F0355B" w:rsidRPr="00DD5374">
              <w:rPr>
                <w:rFonts w:ascii="Arial" w:hAnsi="Arial"/>
                <w:b/>
              </w:rPr>
              <w:t>guessGameFinished.py</w:t>
            </w:r>
            <w:r w:rsidR="00F0355B" w:rsidRPr="00DD5374">
              <w:rPr>
                <w:rFonts w:ascii="Arial" w:hAnsi="Arial"/>
              </w:rPr>
              <w:t>.</w:t>
            </w:r>
          </w:p>
          <w:p w14:paraId="6638B2F4" w14:textId="77777777" w:rsidR="00F0355B" w:rsidRPr="00DD5374" w:rsidRDefault="00F0355B" w:rsidP="00F0355B">
            <w:pPr>
              <w:pStyle w:val="PGKS3text"/>
              <w:rPr>
                <w:rFonts w:ascii="Arial" w:hAnsi="Arial"/>
              </w:rPr>
            </w:pPr>
            <w:r w:rsidRPr="00DD5374">
              <w:rPr>
                <w:rFonts w:ascii="Arial" w:hAnsi="Arial"/>
                <w:b/>
              </w:rPr>
              <w:t>For loops</w:t>
            </w:r>
          </w:p>
          <w:p w14:paraId="28363AFF" w14:textId="61511BB8" w:rsidR="00F0355B" w:rsidRPr="00DD5374" w:rsidRDefault="00F0355B" w:rsidP="00F0355B">
            <w:pPr>
              <w:pStyle w:val="PGKS3text"/>
              <w:rPr>
                <w:rFonts w:ascii="Arial" w:hAnsi="Arial"/>
              </w:rPr>
            </w:pPr>
            <w:r w:rsidRPr="00DD5374">
              <w:rPr>
                <w:rFonts w:ascii="Arial" w:hAnsi="Arial"/>
              </w:rPr>
              <w:t xml:space="preserve">Explain that </w:t>
            </w:r>
            <w:r w:rsidRPr="00DD5374">
              <w:rPr>
                <w:rFonts w:ascii="Arial" w:hAnsi="Arial"/>
                <w:b/>
              </w:rPr>
              <w:t>for</w:t>
            </w:r>
            <w:r w:rsidRPr="00DD5374">
              <w:rPr>
                <w:rFonts w:ascii="Arial" w:hAnsi="Arial"/>
              </w:rPr>
              <w:t xml:space="preserve"> loops are better if you know how many times the loop will repeat. </w:t>
            </w:r>
            <w:r w:rsidR="000A4A4A" w:rsidRPr="00DD5374">
              <w:rPr>
                <w:rFonts w:ascii="Arial" w:hAnsi="Arial"/>
              </w:rPr>
              <w:t>Pupil</w:t>
            </w:r>
            <w:r w:rsidRPr="00DD5374">
              <w:rPr>
                <w:rFonts w:ascii="Arial" w:hAnsi="Arial"/>
              </w:rPr>
              <w:t xml:space="preserve">s should try the sample code and </w:t>
            </w:r>
            <w:r w:rsidR="00BE299D" w:rsidRPr="00DD5374">
              <w:rPr>
                <w:rFonts w:ascii="Arial" w:hAnsi="Arial"/>
              </w:rPr>
              <w:t>note</w:t>
            </w:r>
            <w:r w:rsidRPr="00DD5374">
              <w:rPr>
                <w:rFonts w:ascii="Arial" w:hAnsi="Arial"/>
              </w:rPr>
              <w:t xml:space="preserve"> that it is shorter and simpler than an equivalent </w:t>
            </w:r>
            <w:r w:rsidRPr="00DD5374">
              <w:rPr>
                <w:rFonts w:ascii="Arial" w:hAnsi="Arial"/>
                <w:b/>
              </w:rPr>
              <w:t>while</w:t>
            </w:r>
            <w:r w:rsidRPr="00DD5374">
              <w:rPr>
                <w:rFonts w:ascii="Arial" w:hAnsi="Arial"/>
              </w:rPr>
              <w:t xml:space="preserve"> loop (no need to manually count each step).</w:t>
            </w:r>
          </w:p>
          <w:p w14:paraId="438201E2" w14:textId="703B0F1F" w:rsidR="00F0355B" w:rsidRPr="00DD5374" w:rsidRDefault="000A4A4A" w:rsidP="00F0355B">
            <w:pPr>
              <w:pStyle w:val="PGKS3text"/>
              <w:rPr>
                <w:rFonts w:ascii="Arial" w:hAnsi="Arial"/>
              </w:rPr>
            </w:pPr>
            <w:r w:rsidRPr="00DD5374">
              <w:rPr>
                <w:rFonts w:ascii="Arial" w:hAnsi="Arial"/>
              </w:rPr>
              <w:t>Pupil</w:t>
            </w:r>
            <w:r w:rsidR="00F0355B" w:rsidRPr="00DD5374">
              <w:rPr>
                <w:rFonts w:ascii="Arial" w:hAnsi="Arial"/>
              </w:rPr>
              <w:t xml:space="preserve">s should try </w:t>
            </w:r>
            <w:r w:rsidR="00BE299D" w:rsidRPr="00DD5374">
              <w:rPr>
                <w:rFonts w:ascii="Arial" w:hAnsi="Arial"/>
              </w:rPr>
              <w:t xml:space="preserve">writing </w:t>
            </w:r>
            <w:r w:rsidR="00BE299D" w:rsidRPr="00DD5374">
              <w:rPr>
                <w:rFonts w:ascii="Arial" w:hAnsi="Arial"/>
                <w:b/>
              </w:rPr>
              <w:t>for</w:t>
            </w:r>
            <w:r w:rsidR="00F0355B" w:rsidRPr="00DD5374">
              <w:rPr>
                <w:rFonts w:ascii="Arial" w:hAnsi="Arial"/>
              </w:rPr>
              <w:t xml:space="preserve"> loops that </w:t>
            </w:r>
            <w:r w:rsidR="00BE299D" w:rsidRPr="00DD5374">
              <w:rPr>
                <w:rFonts w:ascii="Arial" w:hAnsi="Arial"/>
              </w:rPr>
              <w:t>repeat a different number of times</w:t>
            </w:r>
            <w:r w:rsidR="00F0355B" w:rsidRPr="00DD5374">
              <w:rPr>
                <w:rFonts w:ascii="Arial" w:hAnsi="Arial"/>
              </w:rPr>
              <w:t xml:space="preserve"> and, as an extension, demonstrate a </w:t>
            </w:r>
            <w:r w:rsidR="00F0355B" w:rsidRPr="00DD5374">
              <w:rPr>
                <w:rFonts w:ascii="Arial" w:hAnsi="Arial"/>
                <w:b/>
              </w:rPr>
              <w:t>for</w:t>
            </w:r>
            <w:r w:rsidR="00F0355B" w:rsidRPr="00DD5374">
              <w:rPr>
                <w:rFonts w:ascii="Arial" w:hAnsi="Arial"/>
              </w:rPr>
              <w:t xml:space="preserve"> loop </w:t>
            </w:r>
            <w:proofErr w:type="spellStart"/>
            <w:r w:rsidR="00F0355B" w:rsidRPr="00DD5374">
              <w:rPr>
                <w:rFonts w:ascii="Arial" w:hAnsi="Arial"/>
              </w:rPr>
              <w:t>wth</w:t>
            </w:r>
            <w:proofErr w:type="spellEnd"/>
            <w:r w:rsidR="00F0355B" w:rsidRPr="00DD5374">
              <w:rPr>
                <w:rFonts w:ascii="Arial" w:hAnsi="Arial"/>
              </w:rPr>
              <w:t xml:space="preserve"> </w:t>
            </w:r>
            <w:r w:rsidR="008E7558" w:rsidRPr="00DD5374">
              <w:rPr>
                <w:rFonts w:ascii="Arial" w:hAnsi="Arial"/>
              </w:rPr>
              <w:t>two</w:t>
            </w:r>
            <w:r w:rsidR="00F0355B" w:rsidRPr="00DD5374">
              <w:rPr>
                <w:rFonts w:ascii="Arial" w:hAnsi="Arial"/>
              </w:rPr>
              <w:t xml:space="preserve"> arguments that will count from (in the example) 5 to 9.</w:t>
            </w:r>
          </w:p>
          <w:p w14:paraId="6D8F0C3F" w14:textId="70DDF883" w:rsidR="00F0355B" w:rsidRPr="00DD5374" w:rsidRDefault="00FF2CAD" w:rsidP="00F0355B">
            <w:pPr>
              <w:pStyle w:val="PGKS3text"/>
              <w:rPr>
                <w:rFonts w:ascii="Arial" w:hAnsi="Arial"/>
                <w:b/>
              </w:rPr>
            </w:pPr>
            <w:r w:rsidRPr="00DD5374">
              <w:rPr>
                <w:rFonts w:ascii="Arial" w:hAnsi="Arial"/>
                <w:b/>
              </w:rPr>
              <w:t xml:space="preserve">Worksheet </w:t>
            </w:r>
            <w:r w:rsidR="00326900" w:rsidRPr="00DD5374">
              <w:rPr>
                <w:rFonts w:ascii="Arial" w:hAnsi="Arial"/>
                <w:b/>
              </w:rPr>
              <w:t>2a</w:t>
            </w:r>
            <w:r w:rsidR="00BE299D" w:rsidRPr="00DD5374">
              <w:rPr>
                <w:rFonts w:ascii="Arial" w:hAnsi="Arial"/>
                <w:b/>
              </w:rPr>
              <w:t>: Pocket Money</w:t>
            </w:r>
          </w:p>
          <w:p w14:paraId="23D5C23A" w14:textId="52574138" w:rsidR="00F0355B" w:rsidRPr="00DD5374" w:rsidRDefault="00F0355B" w:rsidP="00F0355B">
            <w:pPr>
              <w:pStyle w:val="PGKS3text"/>
              <w:rPr>
                <w:rFonts w:ascii="Arial" w:hAnsi="Arial"/>
              </w:rPr>
            </w:pPr>
            <w:r w:rsidRPr="00DD5374">
              <w:rPr>
                <w:rFonts w:ascii="Arial" w:hAnsi="Arial"/>
              </w:rPr>
              <w:t xml:space="preserve">Worksheet </w:t>
            </w:r>
            <w:r w:rsidR="00326900" w:rsidRPr="00DD5374">
              <w:rPr>
                <w:rFonts w:ascii="Arial" w:hAnsi="Arial"/>
              </w:rPr>
              <w:t>2a</w:t>
            </w:r>
            <w:r w:rsidRPr="00DD5374">
              <w:rPr>
                <w:rFonts w:ascii="Arial" w:hAnsi="Arial"/>
              </w:rPr>
              <w:t xml:space="preserve"> will take </w:t>
            </w:r>
            <w:r w:rsidR="000A4A4A" w:rsidRPr="00DD5374">
              <w:rPr>
                <w:rFonts w:ascii="Arial" w:hAnsi="Arial"/>
              </w:rPr>
              <w:t>pupil</w:t>
            </w:r>
            <w:r w:rsidRPr="00DD5374">
              <w:rPr>
                <w:rFonts w:ascii="Arial" w:hAnsi="Arial"/>
              </w:rPr>
              <w:t xml:space="preserve">s through a program that uses a </w:t>
            </w:r>
            <w:r w:rsidRPr="00DD5374">
              <w:rPr>
                <w:rFonts w:ascii="Arial" w:hAnsi="Arial"/>
                <w:b/>
              </w:rPr>
              <w:t>for</w:t>
            </w:r>
            <w:r w:rsidRPr="00DD5374">
              <w:rPr>
                <w:rFonts w:ascii="Arial" w:hAnsi="Arial"/>
              </w:rPr>
              <w:t xml:space="preserve"> loop within the context of getting a good deal out of pocket money. The starting code and an example solution are available in the files </w:t>
            </w:r>
            <w:r w:rsidRPr="00DD5374">
              <w:rPr>
                <w:rFonts w:ascii="Arial" w:hAnsi="Arial"/>
                <w:b/>
              </w:rPr>
              <w:t>pocketMoney.py</w:t>
            </w:r>
            <w:r w:rsidRPr="00DD5374">
              <w:rPr>
                <w:rFonts w:ascii="Arial" w:hAnsi="Arial"/>
                <w:i/>
              </w:rPr>
              <w:t xml:space="preserve"> </w:t>
            </w:r>
            <w:r w:rsidRPr="00DD5374">
              <w:rPr>
                <w:rFonts w:ascii="Arial" w:hAnsi="Arial"/>
              </w:rPr>
              <w:t xml:space="preserve">and </w:t>
            </w:r>
            <w:r w:rsidRPr="00DD5374">
              <w:rPr>
                <w:rFonts w:ascii="Arial" w:hAnsi="Arial"/>
                <w:b/>
              </w:rPr>
              <w:t>pocketMoneyComplete.py</w:t>
            </w:r>
            <w:r w:rsidRPr="00DD5374">
              <w:rPr>
                <w:rFonts w:ascii="Arial" w:hAnsi="Arial"/>
              </w:rPr>
              <w:t>.</w:t>
            </w:r>
          </w:p>
          <w:p w14:paraId="5A88EFEE" w14:textId="229E0E97" w:rsidR="00C621C0" w:rsidRPr="00DD5374" w:rsidRDefault="00FF2CAD" w:rsidP="00F0355B">
            <w:pPr>
              <w:pStyle w:val="PGKS3text"/>
              <w:rPr>
                <w:rFonts w:ascii="Arial" w:hAnsi="Arial"/>
                <w:b/>
              </w:rPr>
            </w:pPr>
            <w:r w:rsidRPr="00DD5374">
              <w:rPr>
                <w:rFonts w:ascii="Arial" w:hAnsi="Arial"/>
                <w:b/>
              </w:rPr>
              <w:t xml:space="preserve">Worksheet </w:t>
            </w:r>
            <w:r w:rsidR="00326900" w:rsidRPr="00DD5374">
              <w:rPr>
                <w:rFonts w:ascii="Arial" w:hAnsi="Arial"/>
                <w:b/>
              </w:rPr>
              <w:t>2b</w:t>
            </w:r>
            <w:r w:rsidR="00BE299D" w:rsidRPr="00DD5374">
              <w:rPr>
                <w:rFonts w:ascii="Arial" w:hAnsi="Arial"/>
                <w:b/>
              </w:rPr>
              <w:t>: Loops</w:t>
            </w:r>
          </w:p>
          <w:p w14:paraId="6AB52988" w14:textId="77777777" w:rsidR="00C621C0" w:rsidRPr="00DD5374" w:rsidRDefault="00C621C0" w:rsidP="00326900">
            <w:pPr>
              <w:pStyle w:val="PGKS3text"/>
              <w:spacing w:after="240"/>
              <w:rPr>
                <w:rFonts w:ascii="Arial" w:hAnsi="Arial"/>
              </w:rPr>
            </w:pPr>
            <w:r w:rsidRPr="00DD5374">
              <w:rPr>
                <w:rFonts w:ascii="Arial" w:hAnsi="Arial"/>
              </w:rPr>
              <w:t xml:space="preserve">Worksheet </w:t>
            </w:r>
            <w:r w:rsidR="00326900" w:rsidRPr="00DD5374">
              <w:rPr>
                <w:rFonts w:ascii="Arial" w:hAnsi="Arial"/>
              </w:rPr>
              <w:t>2b</w:t>
            </w:r>
            <w:r w:rsidRPr="00DD5374">
              <w:rPr>
                <w:rFonts w:ascii="Arial" w:hAnsi="Arial"/>
              </w:rPr>
              <w:t xml:space="preserve"> focus</w:t>
            </w:r>
            <w:r w:rsidR="00933755" w:rsidRPr="00DD5374">
              <w:rPr>
                <w:rFonts w:ascii="Arial" w:hAnsi="Arial"/>
              </w:rPr>
              <w:t>es</w:t>
            </w:r>
            <w:r w:rsidRPr="00DD5374">
              <w:rPr>
                <w:rFonts w:ascii="Arial" w:hAnsi="Arial"/>
              </w:rPr>
              <w:t xml:space="preserve"> more on the theory and understanding of loops and asks </w:t>
            </w:r>
            <w:r w:rsidR="000A4A4A" w:rsidRPr="00DD5374">
              <w:rPr>
                <w:rFonts w:ascii="Arial" w:hAnsi="Arial"/>
              </w:rPr>
              <w:t>pupil</w:t>
            </w:r>
            <w:r w:rsidRPr="00DD5374">
              <w:rPr>
                <w:rFonts w:ascii="Arial" w:hAnsi="Arial"/>
              </w:rPr>
              <w:t>s to complete a series of short-answer question</w:t>
            </w:r>
            <w:r w:rsidR="005535A6" w:rsidRPr="00DD5374">
              <w:rPr>
                <w:rFonts w:ascii="Arial" w:hAnsi="Arial"/>
              </w:rPr>
              <w:t>s</w:t>
            </w:r>
            <w:r w:rsidRPr="00DD5374">
              <w:rPr>
                <w:rFonts w:ascii="Arial" w:hAnsi="Arial"/>
              </w:rPr>
              <w:t>. Solutions are included.</w:t>
            </w:r>
          </w:p>
          <w:p w14:paraId="52695487" w14:textId="430744BC" w:rsidR="00326900" w:rsidRPr="00C621C0" w:rsidRDefault="00326900" w:rsidP="00326900">
            <w:pPr>
              <w:pStyle w:val="PGKS3text"/>
              <w:spacing w:after="240"/>
            </w:pPr>
            <w:r w:rsidRPr="00DD5374">
              <w:rPr>
                <w:rFonts w:ascii="Arial" w:hAnsi="Arial"/>
              </w:rPr>
              <w:t xml:space="preserve">Give out </w:t>
            </w:r>
            <w:r w:rsidRPr="00727D42">
              <w:rPr>
                <w:rFonts w:ascii="Arial" w:hAnsi="Arial"/>
                <w:b/>
              </w:rPr>
              <w:t>Homework 2</w:t>
            </w:r>
            <w:r w:rsidRPr="00DD5374">
              <w:rPr>
                <w:rFonts w:ascii="Arial" w:hAnsi="Arial"/>
              </w:rPr>
              <w:t>.</w:t>
            </w:r>
          </w:p>
        </w:tc>
        <w:tc>
          <w:tcPr>
            <w:tcW w:w="2763" w:type="dxa"/>
            <w:gridSpan w:val="2"/>
            <w:tcBorders>
              <w:left w:val="single" w:sz="4" w:space="0" w:color="0070C0"/>
              <w:bottom w:val="single" w:sz="4" w:space="0" w:color="0070C0"/>
            </w:tcBorders>
            <w:tcMar>
              <w:top w:w="0" w:type="dxa"/>
              <w:left w:w="108" w:type="dxa"/>
              <w:bottom w:w="0" w:type="dxa"/>
              <w:right w:w="108" w:type="dxa"/>
            </w:tcMar>
          </w:tcPr>
          <w:p w14:paraId="2DDC9B6E" w14:textId="19CCD940" w:rsidR="00D50A45" w:rsidRPr="00DD5374" w:rsidRDefault="00D50A45" w:rsidP="00133DE6">
            <w:pPr>
              <w:pStyle w:val="PGKS3text"/>
              <w:rPr>
                <w:rFonts w:ascii="Arial" w:hAnsi="Arial"/>
              </w:rPr>
            </w:pPr>
            <w:r w:rsidRPr="00DD5374">
              <w:rPr>
                <w:rFonts w:ascii="Arial" w:hAnsi="Arial"/>
              </w:rPr>
              <w:t xml:space="preserve">PowerPoint Guide: </w:t>
            </w:r>
            <w:r w:rsidR="0019786C" w:rsidRPr="00DD5374">
              <w:rPr>
                <w:rFonts w:ascii="Arial" w:hAnsi="Arial"/>
              </w:rPr>
              <w:t>Python</w:t>
            </w:r>
            <w:r w:rsidR="00A14C1C" w:rsidRPr="00DD5374">
              <w:rPr>
                <w:rFonts w:ascii="Arial" w:hAnsi="Arial"/>
              </w:rPr>
              <w:t xml:space="preserve"> Next Steps</w:t>
            </w:r>
            <w:r w:rsidRPr="00DD5374">
              <w:rPr>
                <w:rFonts w:ascii="Arial" w:hAnsi="Arial"/>
              </w:rPr>
              <w:t xml:space="preserve"> L2 </w:t>
            </w:r>
            <w:r w:rsidR="00653B52" w:rsidRPr="00DD5374">
              <w:rPr>
                <w:rFonts w:ascii="Arial" w:hAnsi="Arial"/>
              </w:rPr>
              <w:t>Loops</w:t>
            </w:r>
          </w:p>
          <w:p w14:paraId="0343A361" w14:textId="77777777" w:rsidR="00D50A45" w:rsidRPr="00DD5374" w:rsidRDefault="00C621C0" w:rsidP="00133DE6">
            <w:pPr>
              <w:pStyle w:val="PGKS3text"/>
              <w:rPr>
                <w:rFonts w:ascii="Arial" w:hAnsi="Arial"/>
              </w:rPr>
            </w:pPr>
            <w:r w:rsidRPr="00DD5374">
              <w:rPr>
                <w:rFonts w:ascii="Arial" w:hAnsi="Arial"/>
              </w:rPr>
              <w:t>whileExample.py</w:t>
            </w:r>
          </w:p>
          <w:p w14:paraId="54DF809A" w14:textId="77777777" w:rsidR="00D50A45" w:rsidRPr="00DD5374" w:rsidRDefault="00D50A45" w:rsidP="00133DE6">
            <w:pPr>
              <w:pStyle w:val="PGKS3text"/>
              <w:rPr>
                <w:rFonts w:ascii="Arial" w:hAnsi="Arial"/>
              </w:rPr>
            </w:pPr>
          </w:p>
          <w:p w14:paraId="1D556EEA" w14:textId="77777777" w:rsidR="00653B52" w:rsidRPr="00DD5374" w:rsidRDefault="00653B52" w:rsidP="00133DE6">
            <w:pPr>
              <w:pStyle w:val="PGKS3text"/>
              <w:rPr>
                <w:rFonts w:ascii="Arial" w:hAnsi="Arial"/>
              </w:rPr>
            </w:pPr>
          </w:p>
          <w:p w14:paraId="718CBEC0" w14:textId="77777777" w:rsidR="00D50A45" w:rsidRPr="00DD5374" w:rsidRDefault="00653B52" w:rsidP="00133DE6">
            <w:pPr>
              <w:pStyle w:val="PGKS3text"/>
              <w:rPr>
                <w:rFonts w:ascii="Arial" w:hAnsi="Arial"/>
              </w:rPr>
            </w:pPr>
            <w:r w:rsidRPr="00DD5374">
              <w:rPr>
                <w:rFonts w:ascii="Arial" w:hAnsi="Arial"/>
              </w:rPr>
              <w:t>guessGame.py</w:t>
            </w:r>
          </w:p>
          <w:p w14:paraId="3F7ED159" w14:textId="77777777" w:rsidR="00653B52" w:rsidRPr="00DD5374" w:rsidRDefault="00653B52" w:rsidP="00133DE6">
            <w:pPr>
              <w:pStyle w:val="PGKS3text"/>
              <w:rPr>
                <w:rFonts w:ascii="Arial" w:hAnsi="Arial"/>
              </w:rPr>
            </w:pPr>
            <w:r w:rsidRPr="00DD5374">
              <w:rPr>
                <w:rFonts w:ascii="Arial" w:hAnsi="Arial"/>
              </w:rPr>
              <w:t>guessGameFinished.py</w:t>
            </w:r>
          </w:p>
          <w:p w14:paraId="7F321813" w14:textId="77777777" w:rsidR="00D50A45" w:rsidRPr="00DD5374" w:rsidRDefault="00D50A45" w:rsidP="00133DE6">
            <w:pPr>
              <w:pStyle w:val="PGKS3text"/>
              <w:rPr>
                <w:rFonts w:ascii="Arial" w:hAnsi="Arial"/>
              </w:rPr>
            </w:pPr>
          </w:p>
          <w:p w14:paraId="3FD27B73" w14:textId="77777777" w:rsidR="00D50A45" w:rsidRPr="00DD5374" w:rsidRDefault="00D50A45" w:rsidP="00133DE6">
            <w:pPr>
              <w:pStyle w:val="PGKS3text"/>
              <w:rPr>
                <w:rFonts w:ascii="Arial" w:hAnsi="Arial"/>
              </w:rPr>
            </w:pPr>
          </w:p>
          <w:p w14:paraId="08D6D002" w14:textId="77777777" w:rsidR="00C621C0" w:rsidRPr="00DD5374" w:rsidRDefault="00C621C0" w:rsidP="00133DE6">
            <w:pPr>
              <w:pStyle w:val="PGKS3text"/>
              <w:rPr>
                <w:rFonts w:ascii="Arial" w:hAnsi="Arial"/>
              </w:rPr>
            </w:pPr>
          </w:p>
          <w:p w14:paraId="33F69F6A" w14:textId="77777777" w:rsidR="00D50A45" w:rsidRPr="00DD5374" w:rsidRDefault="00F0355B" w:rsidP="00133DE6">
            <w:pPr>
              <w:pStyle w:val="PGKS3text"/>
              <w:rPr>
                <w:rFonts w:ascii="Arial" w:hAnsi="Arial"/>
              </w:rPr>
            </w:pPr>
            <w:r w:rsidRPr="00DD5374">
              <w:rPr>
                <w:rFonts w:ascii="Arial" w:hAnsi="Arial"/>
              </w:rPr>
              <w:t>forExample.py</w:t>
            </w:r>
          </w:p>
          <w:p w14:paraId="174E7250" w14:textId="77777777" w:rsidR="00D50A45" w:rsidRPr="00DD5374" w:rsidRDefault="00F0355B" w:rsidP="00133DE6">
            <w:pPr>
              <w:pStyle w:val="PGKS3text"/>
              <w:rPr>
                <w:rFonts w:ascii="Arial" w:hAnsi="Arial"/>
              </w:rPr>
            </w:pPr>
            <w:r w:rsidRPr="00DD5374">
              <w:rPr>
                <w:rFonts w:ascii="Arial" w:hAnsi="Arial"/>
              </w:rPr>
              <w:t>forExampleComplete.py</w:t>
            </w:r>
          </w:p>
          <w:p w14:paraId="37842182" w14:textId="77777777" w:rsidR="00D50A45" w:rsidRPr="00DD5374" w:rsidRDefault="00D50A45" w:rsidP="00133DE6">
            <w:pPr>
              <w:pStyle w:val="PGKS3text"/>
              <w:rPr>
                <w:rFonts w:ascii="Arial" w:hAnsi="Arial"/>
              </w:rPr>
            </w:pPr>
          </w:p>
          <w:p w14:paraId="630645C7" w14:textId="77777777" w:rsidR="00D50A45" w:rsidRPr="00DD5374" w:rsidRDefault="00D50A45" w:rsidP="00133DE6">
            <w:pPr>
              <w:pStyle w:val="PGKS3text"/>
              <w:rPr>
                <w:rFonts w:ascii="Arial" w:hAnsi="Arial"/>
              </w:rPr>
            </w:pPr>
          </w:p>
          <w:p w14:paraId="244E3AE2" w14:textId="77777777" w:rsidR="008E7558" w:rsidRPr="00DD5374" w:rsidRDefault="008E7558" w:rsidP="00133DE6">
            <w:pPr>
              <w:pStyle w:val="PGKS3text"/>
              <w:rPr>
                <w:rFonts w:ascii="Arial" w:hAnsi="Arial"/>
              </w:rPr>
            </w:pPr>
          </w:p>
          <w:p w14:paraId="0889BCAF" w14:textId="4EADCBB5" w:rsidR="00D50A45" w:rsidRPr="00DD5374" w:rsidRDefault="00AE6A40" w:rsidP="00133DE6">
            <w:pPr>
              <w:pStyle w:val="PGKS3text"/>
              <w:rPr>
                <w:rFonts w:ascii="Arial" w:hAnsi="Arial"/>
              </w:rPr>
            </w:pPr>
            <w:r w:rsidRPr="00DD5374">
              <w:rPr>
                <w:rFonts w:ascii="Arial" w:hAnsi="Arial"/>
              </w:rPr>
              <w:t xml:space="preserve">Python Next Steps </w:t>
            </w:r>
            <w:r w:rsidR="00BE299D" w:rsidRPr="00DD5374">
              <w:rPr>
                <w:rFonts w:ascii="Arial" w:hAnsi="Arial"/>
              </w:rPr>
              <w:t xml:space="preserve">Worksheet </w:t>
            </w:r>
            <w:r w:rsidR="00326900" w:rsidRPr="00DD5374">
              <w:rPr>
                <w:rFonts w:ascii="Arial" w:hAnsi="Arial"/>
              </w:rPr>
              <w:t>2a</w:t>
            </w:r>
            <w:r w:rsidR="00F0355B" w:rsidRPr="00DD5374">
              <w:rPr>
                <w:rFonts w:ascii="Arial" w:hAnsi="Arial"/>
              </w:rPr>
              <w:t xml:space="preserve"> Pocket Money</w:t>
            </w:r>
            <w:r w:rsidR="00BE299D" w:rsidRPr="00DD5374">
              <w:rPr>
                <w:rFonts w:ascii="Arial" w:hAnsi="Arial"/>
              </w:rPr>
              <w:t>.docx</w:t>
            </w:r>
          </w:p>
          <w:p w14:paraId="27184411" w14:textId="77777777" w:rsidR="00F0355B" w:rsidRPr="00DD5374" w:rsidRDefault="00F0355B" w:rsidP="00133DE6">
            <w:pPr>
              <w:pStyle w:val="PGKS3text"/>
              <w:rPr>
                <w:rFonts w:ascii="Arial" w:hAnsi="Arial"/>
              </w:rPr>
            </w:pPr>
            <w:r w:rsidRPr="00DD5374">
              <w:rPr>
                <w:rFonts w:ascii="Arial" w:hAnsi="Arial"/>
              </w:rPr>
              <w:t>pocketMoney.py</w:t>
            </w:r>
          </w:p>
          <w:p w14:paraId="68F80662" w14:textId="77777777" w:rsidR="00F0355B" w:rsidRPr="00DD5374" w:rsidRDefault="00F0355B" w:rsidP="00133DE6">
            <w:pPr>
              <w:pStyle w:val="PGKS3text"/>
              <w:rPr>
                <w:rFonts w:ascii="Arial" w:hAnsi="Arial"/>
              </w:rPr>
            </w:pPr>
            <w:r w:rsidRPr="00DD5374">
              <w:rPr>
                <w:rFonts w:ascii="Arial" w:hAnsi="Arial"/>
              </w:rPr>
              <w:t>pocketMoneyComplete.py</w:t>
            </w:r>
          </w:p>
          <w:p w14:paraId="0E19BF03" w14:textId="77777777" w:rsidR="00D50A45" w:rsidRPr="00DD5374" w:rsidRDefault="00D50A45" w:rsidP="00133DE6">
            <w:pPr>
              <w:pStyle w:val="PGKS3text"/>
              <w:rPr>
                <w:rFonts w:ascii="Arial" w:hAnsi="Arial"/>
              </w:rPr>
            </w:pPr>
          </w:p>
          <w:p w14:paraId="0CC18EAA" w14:textId="29BF926E" w:rsidR="00D50A45" w:rsidRPr="00DD5374" w:rsidRDefault="00AE6A40" w:rsidP="00133DE6">
            <w:pPr>
              <w:pStyle w:val="PGKS3text"/>
              <w:rPr>
                <w:rFonts w:ascii="Arial" w:hAnsi="Arial"/>
              </w:rPr>
            </w:pPr>
            <w:r w:rsidRPr="00DD5374">
              <w:rPr>
                <w:rFonts w:ascii="Arial" w:hAnsi="Arial"/>
              </w:rPr>
              <w:t xml:space="preserve">Python Next Steps </w:t>
            </w:r>
            <w:r w:rsidR="008E7558" w:rsidRPr="00DD5374">
              <w:rPr>
                <w:rFonts w:ascii="Arial" w:hAnsi="Arial"/>
              </w:rPr>
              <w:t xml:space="preserve">Worksheet </w:t>
            </w:r>
            <w:r w:rsidR="00326900" w:rsidRPr="00DD5374">
              <w:rPr>
                <w:rFonts w:ascii="Arial" w:hAnsi="Arial"/>
              </w:rPr>
              <w:t>2b</w:t>
            </w:r>
            <w:r w:rsidR="00C621C0" w:rsidRPr="00DD5374">
              <w:rPr>
                <w:rFonts w:ascii="Arial" w:hAnsi="Arial"/>
              </w:rPr>
              <w:t xml:space="preserve"> Loops</w:t>
            </w:r>
            <w:r w:rsidR="00933755" w:rsidRPr="00DD5374">
              <w:rPr>
                <w:rFonts w:ascii="Arial" w:hAnsi="Arial"/>
              </w:rPr>
              <w:t>.docx</w:t>
            </w:r>
          </w:p>
          <w:p w14:paraId="7623BCFC" w14:textId="77777777" w:rsidR="00D50A45" w:rsidRPr="00DD5374" w:rsidRDefault="008E7558" w:rsidP="00326900">
            <w:pPr>
              <w:pStyle w:val="PGKS3text"/>
              <w:rPr>
                <w:rFonts w:ascii="Arial" w:hAnsi="Arial"/>
              </w:rPr>
            </w:pPr>
            <w:r w:rsidRPr="00DD5374">
              <w:rPr>
                <w:rFonts w:ascii="Arial" w:hAnsi="Arial"/>
              </w:rPr>
              <w:t xml:space="preserve">Worksheet </w:t>
            </w:r>
            <w:r w:rsidR="00326900" w:rsidRPr="00DD5374">
              <w:rPr>
                <w:rFonts w:ascii="Arial" w:hAnsi="Arial"/>
              </w:rPr>
              <w:t>2b</w:t>
            </w:r>
            <w:r w:rsidR="00C621C0" w:rsidRPr="00DD5374">
              <w:rPr>
                <w:rFonts w:ascii="Arial" w:hAnsi="Arial"/>
              </w:rPr>
              <w:t xml:space="preserve"> Loops </w:t>
            </w:r>
            <w:r w:rsidR="00933755" w:rsidRPr="00DD5374">
              <w:rPr>
                <w:rFonts w:ascii="Arial" w:hAnsi="Arial"/>
              </w:rPr>
              <w:t>Answers.docx</w:t>
            </w:r>
          </w:p>
          <w:p w14:paraId="5415FDC4" w14:textId="72835E47" w:rsidR="00326900" w:rsidRPr="00DD5374" w:rsidRDefault="00586882" w:rsidP="00326900">
            <w:pPr>
              <w:pStyle w:val="PGKS3text"/>
              <w:rPr>
                <w:rFonts w:ascii="Arial" w:hAnsi="Arial"/>
              </w:rPr>
            </w:pPr>
            <w:r>
              <w:rPr>
                <w:rFonts w:ascii="Arial" w:hAnsi="Arial"/>
              </w:rPr>
              <w:br/>
            </w:r>
            <w:r w:rsidR="00326900" w:rsidRPr="00DD5374">
              <w:rPr>
                <w:rFonts w:ascii="Arial" w:hAnsi="Arial"/>
              </w:rPr>
              <w:t>Python</w:t>
            </w:r>
            <w:r w:rsidR="00AE6A40" w:rsidRPr="00DD5374">
              <w:rPr>
                <w:rFonts w:ascii="Arial" w:hAnsi="Arial"/>
              </w:rPr>
              <w:t xml:space="preserve"> Next </w:t>
            </w:r>
            <w:proofErr w:type="gramStart"/>
            <w:r w:rsidR="00AE6A40" w:rsidRPr="00DD5374">
              <w:rPr>
                <w:rFonts w:ascii="Arial" w:hAnsi="Arial"/>
              </w:rPr>
              <w:t xml:space="preserve">Steps </w:t>
            </w:r>
            <w:r w:rsidR="00326900" w:rsidRPr="00DD5374">
              <w:rPr>
                <w:rFonts w:ascii="Arial" w:hAnsi="Arial"/>
              </w:rPr>
              <w:t xml:space="preserve"> Homework</w:t>
            </w:r>
            <w:proofErr w:type="gramEnd"/>
            <w:r w:rsidR="00326900" w:rsidRPr="00DD5374">
              <w:rPr>
                <w:rFonts w:ascii="Arial" w:hAnsi="Arial"/>
              </w:rPr>
              <w:t xml:space="preserve"> 2</w:t>
            </w:r>
          </w:p>
          <w:p w14:paraId="70BCF4EA" w14:textId="1ABE27AE" w:rsidR="00326900" w:rsidRPr="00DD5374" w:rsidRDefault="00326900" w:rsidP="00326900">
            <w:pPr>
              <w:pStyle w:val="PGKS3text"/>
              <w:rPr>
                <w:rFonts w:ascii="Arial" w:hAnsi="Arial"/>
              </w:rPr>
            </w:pPr>
            <w:r w:rsidRPr="00DD5374">
              <w:rPr>
                <w:rFonts w:ascii="Arial" w:hAnsi="Arial"/>
              </w:rPr>
              <w:t xml:space="preserve">Python </w:t>
            </w:r>
            <w:r w:rsidR="00AE6A40" w:rsidRPr="00DD5374">
              <w:rPr>
                <w:rFonts w:ascii="Arial" w:hAnsi="Arial"/>
              </w:rPr>
              <w:t xml:space="preserve">Next Steps </w:t>
            </w:r>
            <w:r w:rsidRPr="00DD5374">
              <w:rPr>
                <w:rFonts w:ascii="Arial" w:hAnsi="Arial"/>
              </w:rPr>
              <w:t>Homework 2 Answers</w:t>
            </w:r>
            <w:r w:rsidR="00586882">
              <w:rPr>
                <w:rFonts w:ascii="Arial" w:hAnsi="Arial"/>
              </w:rPr>
              <w:br/>
            </w:r>
          </w:p>
        </w:tc>
      </w:tr>
      <w:tr w:rsidR="00D50A45" w:rsidRPr="005B7829" w14:paraId="29685C87" w14:textId="77777777" w:rsidTr="00755793">
        <w:trPr>
          <w:jc w:val="center"/>
        </w:trPr>
        <w:tc>
          <w:tcPr>
            <w:tcW w:w="1266" w:type="dxa"/>
            <w:shd w:val="clear" w:color="auto" w:fill="0091C4"/>
            <w:tcMar>
              <w:top w:w="0" w:type="dxa"/>
              <w:left w:w="108" w:type="dxa"/>
              <w:bottom w:w="0" w:type="dxa"/>
              <w:right w:w="108" w:type="dxa"/>
            </w:tcMar>
          </w:tcPr>
          <w:p w14:paraId="5E61084A" w14:textId="3F71F77D" w:rsidR="00D50A45" w:rsidRPr="00133DE6" w:rsidRDefault="00755793" w:rsidP="00836C32">
            <w:pPr>
              <w:pStyle w:val="PGLessonWeekContentTitle"/>
              <w:pageBreakBefore/>
            </w:pPr>
            <w:r>
              <w:lastRenderedPageBreak/>
              <w:t>Lesson</w:t>
            </w:r>
            <w:r w:rsidR="00D50A45" w:rsidRPr="00133DE6">
              <w:t xml:space="preserve"> 3</w:t>
            </w:r>
          </w:p>
        </w:tc>
        <w:tc>
          <w:tcPr>
            <w:tcW w:w="5058" w:type="dxa"/>
            <w:gridSpan w:val="2"/>
            <w:shd w:val="clear" w:color="auto" w:fill="0091C4"/>
            <w:tcMar>
              <w:top w:w="0" w:type="dxa"/>
              <w:left w:w="108" w:type="dxa"/>
              <w:bottom w:w="0" w:type="dxa"/>
              <w:right w:w="108" w:type="dxa"/>
            </w:tcMar>
          </w:tcPr>
          <w:p w14:paraId="4B87E995" w14:textId="32F136C1" w:rsidR="00D50A45" w:rsidRPr="00133DE6" w:rsidRDefault="00D64F55" w:rsidP="00836C32">
            <w:pPr>
              <w:pStyle w:val="PGLessonWeekContentTitle"/>
              <w:pageBreakBefore/>
            </w:pPr>
            <w:r>
              <w:t>Lists</w:t>
            </w:r>
          </w:p>
        </w:tc>
        <w:tc>
          <w:tcPr>
            <w:tcW w:w="2748" w:type="dxa"/>
            <w:shd w:val="clear" w:color="auto" w:fill="0091C4"/>
            <w:tcMar>
              <w:top w:w="0" w:type="dxa"/>
              <w:left w:w="108" w:type="dxa"/>
              <w:bottom w:w="0" w:type="dxa"/>
              <w:right w:w="108" w:type="dxa"/>
            </w:tcMar>
          </w:tcPr>
          <w:p w14:paraId="3818C5C8" w14:textId="77777777" w:rsidR="00D50A45" w:rsidRPr="006C4564" w:rsidRDefault="00D50A45" w:rsidP="00836C32">
            <w:pPr>
              <w:pStyle w:val="PGLessonWeekContentTitle"/>
              <w:pageBreakBefore/>
            </w:pPr>
          </w:p>
        </w:tc>
      </w:tr>
      <w:tr w:rsidR="00D50A45" w:rsidRPr="00BC0F67" w14:paraId="6E3D076D" w14:textId="77777777" w:rsidTr="005E621A">
        <w:trPr>
          <w:jc w:val="center"/>
        </w:trPr>
        <w:tc>
          <w:tcPr>
            <w:tcW w:w="9072" w:type="dxa"/>
            <w:gridSpan w:val="4"/>
            <w:tcMar>
              <w:top w:w="0" w:type="dxa"/>
              <w:left w:w="108" w:type="dxa"/>
              <w:bottom w:w="0" w:type="dxa"/>
              <w:right w:w="108" w:type="dxa"/>
            </w:tcMar>
          </w:tcPr>
          <w:p w14:paraId="23B27CD7" w14:textId="77777777" w:rsidR="00D50A45" w:rsidRPr="00DD5374" w:rsidRDefault="00D50A45" w:rsidP="005E621A">
            <w:pPr>
              <w:pStyle w:val="ks3bold12pt"/>
              <w:rPr>
                <w:rFonts w:ascii="Arial" w:hAnsi="Arial"/>
              </w:rPr>
            </w:pPr>
            <w:r w:rsidRPr="00DD5374">
              <w:rPr>
                <w:rFonts w:ascii="Arial" w:hAnsi="Arial"/>
              </w:rPr>
              <w:t>Learning Objectives:</w:t>
            </w:r>
          </w:p>
          <w:p w14:paraId="1A70DC6A" w14:textId="22FB178E" w:rsidR="00D64F55" w:rsidRPr="00DD5374" w:rsidRDefault="00D64F55" w:rsidP="00D64F55">
            <w:pPr>
              <w:pStyle w:val="PGKS3bulletedlist"/>
              <w:rPr>
                <w:rFonts w:ascii="Arial" w:hAnsi="Arial"/>
              </w:rPr>
            </w:pPr>
            <w:r w:rsidRPr="00DD5374">
              <w:rPr>
                <w:rFonts w:ascii="Arial" w:hAnsi="Arial"/>
              </w:rPr>
              <w:t>Be able to store</w:t>
            </w:r>
            <w:r w:rsidR="008226A8" w:rsidRPr="00DD5374">
              <w:rPr>
                <w:rFonts w:ascii="Arial" w:hAnsi="Arial"/>
              </w:rPr>
              <w:t xml:space="preserve"> and update</w:t>
            </w:r>
            <w:r w:rsidRPr="00DD5374">
              <w:rPr>
                <w:rFonts w:ascii="Arial" w:hAnsi="Arial"/>
              </w:rPr>
              <w:t xml:space="preserve"> values in a list</w:t>
            </w:r>
          </w:p>
          <w:p w14:paraId="6E3F553F" w14:textId="77777777" w:rsidR="00D64F55" w:rsidRPr="00DD5374" w:rsidRDefault="00D64F55" w:rsidP="00D64F55">
            <w:pPr>
              <w:pStyle w:val="PGKS3bulletedlist"/>
              <w:rPr>
                <w:rFonts w:ascii="Arial" w:hAnsi="Arial"/>
              </w:rPr>
            </w:pPr>
            <w:r w:rsidRPr="00DD5374">
              <w:rPr>
                <w:rFonts w:ascii="Arial" w:hAnsi="Arial"/>
              </w:rPr>
              <w:t>Be able to append data to a list</w:t>
            </w:r>
          </w:p>
          <w:p w14:paraId="0EB64F65" w14:textId="77777777" w:rsidR="00D64F55" w:rsidRPr="00DD5374" w:rsidRDefault="00D64F55" w:rsidP="00D64F55">
            <w:pPr>
              <w:pStyle w:val="PGKS3bulletedlist"/>
              <w:rPr>
                <w:rFonts w:ascii="Arial" w:hAnsi="Arial"/>
              </w:rPr>
            </w:pPr>
            <w:r w:rsidRPr="00DD5374">
              <w:rPr>
                <w:rFonts w:ascii="Arial" w:hAnsi="Arial"/>
              </w:rPr>
              <w:t xml:space="preserve">Be able to use a </w:t>
            </w:r>
            <w:r w:rsidRPr="00DD5374">
              <w:rPr>
                <w:rFonts w:ascii="Arial" w:hAnsi="Arial"/>
                <w:b/>
                <w:bCs/>
              </w:rPr>
              <w:t xml:space="preserve">for() </w:t>
            </w:r>
            <w:r w:rsidRPr="00DD5374">
              <w:rPr>
                <w:rFonts w:ascii="Arial" w:hAnsi="Arial"/>
              </w:rPr>
              <w:t>loop to step through a list</w:t>
            </w:r>
          </w:p>
          <w:p w14:paraId="18D9C2FF" w14:textId="77777777" w:rsidR="00D50A45" w:rsidRPr="00DD5374" w:rsidRDefault="00D64F55" w:rsidP="005E621A">
            <w:pPr>
              <w:pStyle w:val="PGKS3bulletedlist"/>
              <w:rPr>
                <w:rFonts w:ascii="Arial" w:hAnsi="Arial"/>
              </w:rPr>
            </w:pPr>
            <w:r w:rsidRPr="00DD5374">
              <w:rPr>
                <w:rFonts w:ascii="Arial" w:hAnsi="Arial"/>
              </w:rPr>
              <w:t>Understand why using a list can be more efficient</w:t>
            </w:r>
            <w:r w:rsidR="008226A8" w:rsidRPr="00DD5374">
              <w:rPr>
                <w:rFonts w:ascii="Arial" w:hAnsi="Arial"/>
              </w:rPr>
              <w:t xml:space="preserve"> than using single variables</w:t>
            </w:r>
          </w:p>
          <w:p w14:paraId="1D876511" w14:textId="15C377B5" w:rsidR="005F2ED7" w:rsidRPr="00DD5374" w:rsidRDefault="005F2ED7" w:rsidP="005F2ED7">
            <w:pPr>
              <w:pStyle w:val="PGKS3bulletedlist"/>
              <w:numPr>
                <w:ilvl w:val="0"/>
                <w:numId w:val="0"/>
              </w:numPr>
              <w:rPr>
                <w:rFonts w:ascii="Arial" w:hAnsi="Arial"/>
              </w:rPr>
            </w:pPr>
          </w:p>
        </w:tc>
      </w:tr>
      <w:tr w:rsidR="00D50A45" w:rsidRPr="005B7829" w14:paraId="31AA643F" w14:textId="77777777" w:rsidTr="00755793">
        <w:trPr>
          <w:jc w:val="center"/>
        </w:trPr>
        <w:tc>
          <w:tcPr>
            <w:tcW w:w="6324" w:type="dxa"/>
            <w:gridSpan w:val="3"/>
            <w:shd w:val="clear" w:color="auto" w:fill="00B0F0"/>
            <w:tcMar>
              <w:top w:w="0" w:type="dxa"/>
              <w:left w:w="108" w:type="dxa"/>
              <w:bottom w:w="0" w:type="dxa"/>
              <w:right w:w="108" w:type="dxa"/>
            </w:tcMar>
          </w:tcPr>
          <w:p w14:paraId="3652E107" w14:textId="77777777" w:rsidR="00D50A45" w:rsidRPr="00133DE6" w:rsidRDefault="00D50A45" w:rsidP="00133DE6">
            <w:pPr>
              <w:pStyle w:val="PGLessonWeekContentTitle"/>
            </w:pPr>
            <w:r w:rsidRPr="00133DE6">
              <w:t>Content</w:t>
            </w:r>
          </w:p>
        </w:tc>
        <w:tc>
          <w:tcPr>
            <w:tcW w:w="2748" w:type="dxa"/>
            <w:shd w:val="clear" w:color="auto" w:fill="00B0F0"/>
            <w:tcMar>
              <w:top w:w="0" w:type="dxa"/>
              <w:left w:w="108" w:type="dxa"/>
              <w:bottom w:w="0" w:type="dxa"/>
              <w:right w:w="108" w:type="dxa"/>
            </w:tcMar>
          </w:tcPr>
          <w:p w14:paraId="248F89E9" w14:textId="77777777" w:rsidR="00D50A45" w:rsidRPr="00133DE6" w:rsidRDefault="00D50A45" w:rsidP="00133DE6">
            <w:pPr>
              <w:pStyle w:val="PGLessonWeekContentTitle"/>
            </w:pPr>
            <w:r w:rsidRPr="00133DE6">
              <w:t>Resources</w:t>
            </w:r>
          </w:p>
        </w:tc>
      </w:tr>
      <w:tr w:rsidR="00D50A45" w:rsidRPr="00BC0F67" w14:paraId="3FA5E9DD" w14:textId="77777777" w:rsidTr="00755793">
        <w:trPr>
          <w:jc w:val="center"/>
        </w:trPr>
        <w:tc>
          <w:tcPr>
            <w:tcW w:w="6324" w:type="dxa"/>
            <w:gridSpan w:val="3"/>
            <w:tcBorders>
              <w:bottom w:val="single" w:sz="4" w:space="0" w:color="0070C0"/>
              <w:right w:val="single" w:sz="4" w:space="0" w:color="0070C0"/>
            </w:tcBorders>
            <w:tcMar>
              <w:top w:w="0" w:type="dxa"/>
              <w:left w:w="108" w:type="dxa"/>
              <w:bottom w:w="0" w:type="dxa"/>
              <w:right w:w="108" w:type="dxa"/>
            </w:tcMar>
          </w:tcPr>
          <w:p w14:paraId="017A095A" w14:textId="7E74F0A0" w:rsidR="00D50A45" w:rsidRPr="00DD5374" w:rsidRDefault="00D64F55" w:rsidP="00D64F55">
            <w:pPr>
              <w:pStyle w:val="PGKS3text"/>
              <w:rPr>
                <w:rFonts w:ascii="Arial" w:hAnsi="Arial"/>
                <w:b/>
              </w:rPr>
            </w:pPr>
            <w:r w:rsidRPr="00DD5374">
              <w:rPr>
                <w:rFonts w:ascii="Arial" w:hAnsi="Arial"/>
                <w:b/>
              </w:rPr>
              <w:t>Starter</w:t>
            </w:r>
          </w:p>
          <w:p w14:paraId="2658B3D9" w14:textId="20EBFC09" w:rsidR="00D64F55" w:rsidRPr="00DD5374" w:rsidRDefault="00D64F55" w:rsidP="00D64F55">
            <w:pPr>
              <w:pStyle w:val="PGKS3text"/>
              <w:rPr>
                <w:rFonts w:ascii="Arial" w:hAnsi="Arial"/>
              </w:rPr>
            </w:pPr>
            <w:r w:rsidRPr="00DD5374">
              <w:rPr>
                <w:rFonts w:ascii="Arial" w:hAnsi="Arial"/>
              </w:rPr>
              <w:t xml:space="preserve">Ask </w:t>
            </w:r>
            <w:r w:rsidR="000A4A4A" w:rsidRPr="00DD5374">
              <w:rPr>
                <w:rFonts w:ascii="Arial" w:hAnsi="Arial"/>
              </w:rPr>
              <w:t>pupil</w:t>
            </w:r>
            <w:r w:rsidRPr="00DD5374">
              <w:rPr>
                <w:rFonts w:ascii="Arial" w:hAnsi="Arial"/>
              </w:rPr>
              <w:t>s to identify why the sample code is inefficient – the reason is that there are lots and lots of variables</w:t>
            </w:r>
            <w:r w:rsidR="004A2D00" w:rsidRPr="00DD5374">
              <w:rPr>
                <w:rFonts w:ascii="Arial" w:hAnsi="Arial"/>
              </w:rPr>
              <w:t xml:space="preserve"> and to print out the entire list requires many lines of code.</w:t>
            </w:r>
          </w:p>
          <w:p w14:paraId="0579572B" w14:textId="77777777" w:rsidR="002C2A35" w:rsidRPr="00DD5374" w:rsidRDefault="002C2A35" w:rsidP="002C2A35">
            <w:pPr>
              <w:pStyle w:val="PGKS3text"/>
              <w:rPr>
                <w:rFonts w:ascii="Arial" w:hAnsi="Arial"/>
                <w:b/>
                <w:sz w:val="24"/>
              </w:rPr>
            </w:pPr>
            <w:r w:rsidRPr="00DD5374">
              <w:rPr>
                <w:rFonts w:ascii="Arial" w:hAnsi="Arial"/>
                <w:b/>
                <w:sz w:val="24"/>
              </w:rPr>
              <w:t>Main activity</w:t>
            </w:r>
          </w:p>
          <w:p w14:paraId="1B11AEA4" w14:textId="7AC842F2" w:rsidR="002C2A35" w:rsidRPr="00DD5374" w:rsidRDefault="002C2A35" w:rsidP="002C2A35">
            <w:pPr>
              <w:pStyle w:val="PGKS3text"/>
              <w:rPr>
                <w:rFonts w:ascii="Arial" w:hAnsi="Arial"/>
                <w:b/>
              </w:rPr>
            </w:pPr>
            <w:r w:rsidRPr="00DD5374">
              <w:rPr>
                <w:rFonts w:ascii="Arial" w:hAnsi="Arial"/>
                <w:b/>
              </w:rPr>
              <w:t>(Introducing the idea of a list, which uses a single variable name and an index to refer to individual elements of the list.)</w:t>
            </w:r>
          </w:p>
          <w:p w14:paraId="487D7FE2" w14:textId="77777777" w:rsidR="004A2D00" w:rsidRPr="00DD5374" w:rsidRDefault="004A2D00" w:rsidP="00D64F55">
            <w:pPr>
              <w:pStyle w:val="PGKS3text"/>
              <w:rPr>
                <w:rFonts w:ascii="Arial" w:hAnsi="Arial"/>
              </w:rPr>
            </w:pPr>
            <w:r w:rsidRPr="00DD5374">
              <w:rPr>
                <w:rFonts w:ascii="Arial" w:hAnsi="Arial"/>
              </w:rPr>
              <w:t>It would be simpler to have one list of values than can be looped through.</w:t>
            </w:r>
          </w:p>
          <w:p w14:paraId="119FCD62" w14:textId="77777777" w:rsidR="004A2D00" w:rsidRPr="00DD5374" w:rsidRDefault="004A2D00" w:rsidP="00D64F55">
            <w:pPr>
              <w:pStyle w:val="PGKS3text"/>
              <w:rPr>
                <w:rFonts w:ascii="Arial" w:hAnsi="Arial"/>
                <w:b/>
              </w:rPr>
            </w:pPr>
            <w:r w:rsidRPr="00DD5374">
              <w:rPr>
                <w:rFonts w:ascii="Arial" w:hAnsi="Arial"/>
                <w:b/>
              </w:rPr>
              <w:t>Variables</w:t>
            </w:r>
          </w:p>
          <w:p w14:paraId="480182E3" w14:textId="20B32BC3" w:rsidR="004A2D00" w:rsidRPr="00DD5374" w:rsidRDefault="004A2D00" w:rsidP="00D64F55">
            <w:pPr>
              <w:pStyle w:val="PGKS3text"/>
              <w:rPr>
                <w:rFonts w:ascii="Arial" w:hAnsi="Arial"/>
              </w:rPr>
            </w:pPr>
            <w:r w:rsidRPr="00DD5374">
              <w:rPr>
                <w:rFonts w:ascii="Arial" w:hAnsi="Arial"/>
              </w:rPr>
              <w:t xml:space="preserve">Explain the thinking above to </w:t>
            </w:r>
            <w:r w:rsidR="000A4A4A" w:rsidRPr="00DD5374">
              <w:rPr>
                <w:rFonts w:ascii="Arial" w:hAnsi="Arial"/>
              </w:rPr>
              <w:t>pupil</w:t>
            </w:r>
            <w:r w:rsidRPr="00DD5374">
              <w:rPr>
                <w:rFonts w:ascii="Arial" w:hAnsi="Arial"/>
              </w:rPr>
              <w:t>s and have them try out the sample code. The first print statement will print the entire list, the second will print out the first value and the next line will print the second variable.</w:t>
            </w:r>
          </w:p>
          <w:p w14:paraId="63A35433" w14:textId="77777777" w:rsidR="004A2D00" w:rsidRPr="00DD5374" w:rsidRDefault="004A2D00" w:rsidP="00D64F55">
            <w:pPr>
              <w:pStyle w:val="PGKS3text"/>
              <w:rPr>
                <w:rFonts w:ascii="Arial" w:hAnsi="Arial"/>
              </w:rPr>
            </w:pPr>
            <w:r w:rsidRPr="00DD5374">
              <w:rPr>
                <w:rFonts w:ascii="Arial" w:hAnsi="Arial"/>
              </w:rPr>
              <w:t>Make the point that lists (also known as arrays) start counting from 0.</w:t>
            </w:r>
          </w:p>
          <w:p w14:paraId="2C20710B" w14:textId="77777777" w:rsidR="004A2D00" w:rsidRPr="00DD5374" w:rsidRDefault="004A2D00" w:rsidP="00D64F55">
            <w:pPr>
              <w:pStyle w:val="PGKS3text"/>
              <w:rPr>
                <w:rFonts w:ascii="Arial" w:hAnsi="Arial"/>
              </w:rPr>
            </w:pPr>
            <w:r w:rsidRPr="00DD5374">
              <w:rPr>
                <w:rFonts w:ascii="Arial" w:hAnsi="Arial"/>
              </w:rPr>
              <w:t xml:space="preserve">The number in the square brackets is referred to as the </w:t>
            </w:r>
            <w:r w:rsidRPr="00DD5374">
              <w:rPr>
                <w:rFonts w:ascii="Arial" w:hAnsi="Arial"/>
                <w:b/>
              </w:rPr>
              <w:t>index</w:t>
            </w:r>
            <w:r w:rsidRPr="00DD5374">
              <w:rPr>
                <w:rFonts w:ascii="Arial" w:hAnsi="Arial"/>
              </w:rPr>
              <w:t>.</w:t>
            </w:r>
          </w:p>
          <w:p w14:paraId="3CC5F52D" w14:textId="3B2EEF71" w:rsidR="004A2D00" w:rsidRPr="00DD5374" w:rsidRDefault="000A4A4A" w:rsidP="00D64F55">
            <w:pPr>
              <w:pStyle w:val="PGKS3text"/>
              <w:rPr>
                <w:rFonts w:ascii="Arial" w:hAnsi="Arial"/>
              </w:rPr>
            </w:pPr>
            <w:r w:rsidRPr="00DD5374">
              <w:rPr>
                <w:rFonts w:ascii="Arial" w:hAnsi="Arial"/>
              </w:rPr>
              <w:t>Pupil</w:t>
            </w:r>
            <w:r w:rsidR="004A2D00" w:rsidRPr="00DD5374">
              <w:rPr>
                <w:rFonts w:ascii="Arial" w:hAnsi="Arial"/>
              </w:rPr>
              <w:t xml:space="preserve">s should try printing the other two values from the list – </w:t>
            </w:r>
            <w:proofErr w:type="spellStart"/>
            <w:proofErr w:type="gramStart"/>
            <w:r w:rsidR="004A2D00" w:rsidRPr="00DD5374">
              <w:rPr>
                <w:rFonts w:ascii="Arial" w:hAnsi="Arial"/>
                <w:b/>
              </w:rPr>
              <w:t>highScore</w:t>
            </w:r>
            <w:proofErr w:type="spellEnd"/>
            <w:r w:rsidR="004A2D00" w:rsidRPr="00DD5374">
              <w:rPr>
                <w:rFonts w:ascii="Arial" w:hAnsi="Arial"/>
                <w:b/>
              </w:rPr>
              <w:t>[</w:t>
            </w:r>
            <w:proofErr w:type="gramEnd"/>
            <w:r w:rsidR="004A2D00" w:rsidRPr="00DD5374">
              <w:rPr>
                <w:rFonts w:ascii="Arial" w:hAnsi="Arial"/>
                <w:b/>
              </w:rPr>
              <w:t>2]</w:t>
            </w:r>
            <w:r w:rsidR="004A2D00" w:rsidRPr="00DD5374">
              <w:rPr>
                <w:rFonts w:ascii="Arial" w:hAnsi="Arial"/>
              </w:rPr>
              <w:t xml:space="preserve"> and </w:t>
            </w:r>
            <w:proofErr w:type="spellStart"/>
            <w:r w:rsidR="004A2D00" w:rsidRPr="00DD5374">
              <w:rPr>
                <w:rFonts w:ascii="Arial" w:hAnsi="Arial"/>
                <w:b/>
              </w:rPr>
              <w:t>highScore</w:t>
            </w:r>
            <w:proofErr w:type="spellEnd"/>
            <w:r w:rsidR="004A2D00" w:rsidRPr="00DD5374">
              <w:rPr>
                <w:rFonts w:ascii="Arial" w:hAnsi="Arial"/>
                <w:b/>
              </w:rPr>
              <w:t>[3]</w:t>
            </w:r>
            <w:r w:rsidR="004A2D00" w:rsidRPr="00DD5374">
              <w:rPr>
                <w:rFonts w:ascii="Arial" w:hAnsi="Arial"/>
              </w:rPr>
              <w:t>.</w:t>
            </w:r>
          </w:p>
          <w:p w14:paraId="115B8A5B" w14:textId="77777777" w:rsidR="004A2D00" w:rsidRPr="00DD5374" w:rsidRDefault="004A2D00" w:rsidP="00D64F55">
            <w:pPr>
              <w:pStyle w:val="PGKS3text"/>
              <w:rPr>
                <w:rFonts w:ascii="Arial" w:hAnsi="Arial"/>
                <w:b/>
              </w:rPr>
            </w:pPr>
            <w:r w:rsidRPr="00DD5374">
              <w:rPr>
                <w:rFonts w:ascii="Arial" w:hAnsi="Arial"/>
                <w:b/>
              </w:rPr>
              <w:t>Updating Lists</w:t>
            </w:r>
          </w:p>
          <w:p w14:paraId="3D58F98F" w14:textId="6DA0B3F0" w:rsidR="004A2D00" w:rsidRPr="00DD5374" w:rsidRDefault="004A2D00" w:rsidP="004A2D00">
            <w:pPr>
              <w:pStyle w:val="PGKS3text"/>
              <w:rPr>
                <w:rFonts w:ascii="Arial" w:hAnsi="Arial"/>
              </w:rPr>
            </w:pPr>
            <w:r w:rsidRPr="00DD5374">
              <w:rPr>
                <w:rFonts w:ascii="Arial" w:hAnsi="Arial"/>
              </w:rPr>
              <w:t xml:space="preserve">Have </w:t>
            </w:r>
            <w:r w:rsidR="000A4A4A" w:rsidRPr="00DD5374">
              <w:rPr>
                <w:rFonts w:ascii="Arial" w:hAnsi="Arial"/>
              </w:rPr>
              <w:t>pupil</w:t>
            </w:r>
            <w:r w:rsidRPr="00DD5374">
              <w:rPr>
                <w:rFonts w:ascii="Arial" w:hAnsi="Arial"/>
              </w:rPr>
              <w:t xml:space="preserve">s try the sample code – which will overwrite the first value (125) using the number 127. Explain that, just as the individual list element can be printed, it can be altered. The </w:t>
            </w:r>
            <w:r w:rsidR="000A4A4A" w:rsidRPr="00DD5374">
              <w:rPr>
                <w:rFonts w:ascii="Arial" w:hAnsi="Arial"/>
              </w:rPr>
              <w:t>pupil</w:t>
            </w:r>
            <w:r w:rsidRPr="00DD5374">
              <w:rPr>
                <w:rFonts w:ascii="Arial" w:hAnsi="Arial"/>
              </w:rPr>
              <w:t xml:space="preserve">s should try to update all </w:t>
            </w:r>
            <w:r w:rsidR="008E7558" w:rsidRPr="00DD5374">
              <w:rPr>
                <w:rFonts w:ascii="Arial" w:hAnsi="Arial"/>
              </w:rPr>
              <w:t>four</w:t>
            </w:r>
            <w:r w:rsidRPr="00DD5374">
              <w:rPr>
                <w:rFonts w:ascii="Arial" w:hAnsi="Arial"/>
              </w:rPr>
              <w:t xml:space="preserve"> values using the numbers provided on the slide.</w:t>
            </w:r>
          </w:p>
          <w:p w14:paraId="304392C3" w14:textId="68C1C263" w:rsidR="004A2D00" w:rsidRPr="00DD5374" w:rsidRDefault="004A2D00" w:rsidP="004A2D00">
            <w:pPr>
              <w:pStyle w:val="PGKS3text"/>
              <w:rPr>
                <w:rFonts w:ascii="Arial" w:hAnsi="Arial"/>
              </w:rPr>
            </w:pPr>
            <w:r w:rsidRPr="00DD5374">
              <w:rPr>
                <w:rFonts w:ascii="Arial" w:hAnsi="Arial"/>
                <w:b/>
              </w:rPr>
              <w:t>Ap</w:t>
            </w:r>
            <w:r w:rsidR="005535A6" w:rsidRPr="00DD5374">
              <w:rPr>
                <w:rFonts w:ascii="Arial" w:hAnsi="Arial"/>
                <w:b/>
              </w:rPr>
              <w:t>p</w:t>
            </w:r>
            <w:r w:rsidRPr="00DD5374">
              <w:rPr>
                <w:rFonts w:ascii="Arial" w:hAnsi="Arial"/>
                <w:b/>
              </w:rPr>
              <w:t>ending Lists</w:t>
            </w:r>
          </w:p>
          <w:p w14:paraId="0572024E" w14:textId="63FDAB06" w:rsidR="004A2D00" w:rsidRPr="00DD5374" w:rsidRDefault="000A4A4A" w:rsidP="004A2D00">
            <w:pPr>
              <w:pStyle w:val="PGKS3text"/>
              <w:rPr>
                <w:rFonts w:ascii="Arial" w:hAnsi="Arial"/>
              </w:rPr>
            </w:pPr>
            <w:r w:rsidRPr="00DD5374">
              <w:rPr>
                <w:rFonts w:ascii="Arial" w:hAnsi="Arial"/>
              </w:rPr>
              <w:t>Pupil</w:t>
            </w:r>
            <w:r w:rsidR="004A2D00" w:rsidRPr="00DD5374">
              <w:rPr>
                <w:rFonts w:ascii="Arial" w:hAnsi="Arial"/>
              </w:rPr>
              <w:t xml:space="preserve">s should try the sample code, but it will give an error because there is no </w:t>
            </w:r>
            <w:proofErr w:type="spellStart"/>
            <w:proofErr w:type="gramStart"/>
            <w:r w:rsidR="004A2D00" w:rsidRPr="00DD5374">
              <w:rPr>
                <w:rFonts w:ascii="Arial" w:hAnsi="Arial"/>
                <w:b/>
              </w:rPr>
              <w:t>highscore</w:t>
            </w:r>
            <w:proofErr w:type="spellEnd"/>
            <w:r w:rsidR="004A2D00" w:rsidRPr="00DD5374">
              <w:rPr>
                <w:rFonts w:ascii="Arial" w:hAnsi="Arial"/>
                <w:b/>
              </w:rPr>
              <w:t>[</w:t>
            </w:r>
            <w:proofErr w:type="gramEnd"/>
            <w:r w:rsidR="004A2D00" w:rsidRPr="00DD5374">
              <w:rPr>
                <w:rFonts w:ascii="Arial" w:hAnsi="Arial"/>
                <w:b/>
              </w:rPr>
              <w:t>4]</w:t>
            </w:r>
            <w:r w:rsidR="004A2D00" w:rsidRPr="00DD5374">
              <w:rPr>
                <w:rFonts w:ascii="Arial" w:hAnsi="Arial"/>
              </w:rPr>
              <w:t xml:space="preserve"> (remember that the index starts from 0).</w:t>
            </w:r>
          </w:p>
          <w:p w14:paraId="7EF1862D" w14:textId="00DF615F" w:rsidR="00CD03D7" w:rsidRPr="00DD5374" w:rsidRDefault="00CD03D7" w:rsidP="004A2D00">
            <w:pPr>
              <w:pStyle w:val="PGKS3text"/>
              <w:rPr>
                <w:rFonts w:ascii="Arial" w:hAnsi="Arial"/>
              </w:rPr>
            </w:pPr>
            <w:r w:rsidRPr="00DD5374">
              <w:rPr>
                <w:rFonts w:ascii="Arial" w:hAnsi="Arial"/>
              </w:rPr>
              <w:t xml:space="preserve">The next sample code shows how to use the </w:t>
            </w:r>
            <w:proofErr w:type="gramStart"/>
            <w:r w:rsidRPr="00DD5374">
              <w:rPr>
                <w:rFonts w:ascii="Arial" w:hAnsi="Arial"/>
                <w:b/>
              </w:rPr>
              <w:t>append(</w:t>
            </w:r>
            <w:proofErr w:type="gramEnd"/>
            <w:r w:rsidRPr="00DD5374">
              <w:rPr>
                <w:rFonts w:ascii="Arial" w:hAnsi="Arial"/>
                <w:b/>
              </w:rPr>
              <w:t>)</w:t>
            </w:r>
            <w:r w:rsidRPr="00DD5374">
              <w:rPr>
                <w:rFonts w:ascii="Arial" w:hAnsi="Arial"/>
              </w:rPr>
              <w:t xml:space="preserve"> function to add a new value to the list.</w:t>
            </w:r>
          </w:p>
          <w:p w14:paraId="7FFB716F" w14:textId="76ADC8FD" w:rsidR="005F2ED7" w:rsidRPr="00DD5374" w:rsidRDefault="005F2ED7" w:rsidP="004A2D00">
            <w:pPr>
              <w:pStyle w:val="PGKS3text"/>
              <w:rPr>
                <w:rFonts w:ascii="Arial" w:hAnsi="Arial"/>
                <w:b/>
              </w:rPr>
            </w:pPr>
          </w:p>
          <w:p w14:paraId="2FAFE18A" w14:textId="5F41A3AA" w:rsidR="00CD03D7" w:rsidRPr="00DD5374" w:rsidRDefault="00CD03D7" w:rsidP="004A2D00">
            <w:pPr>
              <w:pStyle w:val="PGKS3text"/>
              <w:rPr>
                <w:rFonts w:ascii="Arial" w:hAnsi="Arial"/>
                <w:b/>
              </w:rPr>
            </w:pPr>
            <w:r w:rsidRPr="00DD5374">
              <w:rPr>
                <w:rFonts w:ascii="Arial" w:hAnsi="Arial"/>
                <w:b/>
              </w:rPr>
              <w:lastRenderedPageBreak/>
              <w:t xml:space="preserve">Worksheet </w:t>
            </w:r>
            <w:r w:rsidR="00326900" w:rsidRPr="00DD5374">
              <w:rPr>
                <w:rFonts w:ascii="Arial" w:hAnsi="Arial"/>
                <w:b/>
              </w:rPr>
              <w:t>3a</w:t>
            </w:r>
            <w:r w:rsidR="005F2ED7" w:rsidRPr="00DD5374">
              <w:rPr>
                <w:rFonts w:ascii="Arial" w:hAnsi="Arial"/>
                <w:b/>
              </w:rPr>
              <w:t>: Superheroes</w:t>
            </w:r>
          </w:p>
          <w:p w14:paraId="5F03D0AC" w14:textId="57F6947D" w:rsidR="00CD03D7" w:rsidRPr="00DD5374" w:rsidRDefault="000A4A4A" w:rsidP="004A2D00">
            <w:pPr>
              <w:pStyle w:val="PGKS3text"/>
              <w:rPr>
                <w:rFonts w:ascii="Arial" w:hAnsi="Arial"/>
              </w:rPr>
            </w:pPr>
            <w:r w:rsidRPr="00DD5374">
              <w:rPr>
                <w:rFonts w:ascii="Arial" w:hAnsi="Arial"/>
              </w:rPr>
              <w:t>Pupil</w:t>
            </w:r>
            <w:r w:rsidR="00CD03D7" w:rsidRPr="00DD5374">
              <w:rPr>
                <w:rFonts w:ascii="Arial" w:hAnsi="Arial"/>
              </w:rPr>
              <w:t>s should follow the instructions to manage a list of superheroes. The coded solution is included.</w:t>
            </w:r>
          </w:p>
          <w:p w14:paraId="37A13594" w14:textId="77777777" w:rsidR="005F2ED7" w:rsidRPr="00DD5374" w:rsidRDefault="005F2ED7" w:rsidP="004A2D00">
            <w:pPr>
              <w:pStyle w:val="PGKS3text"/>
              <w:rPr>
                <w:rFonts w:ascii="Arial" w:hAnsi="Arial"/>
                <w:b/>
              </w:rPr>
            </w:pPr>
          </w:p>
          <w:p w14:paraId="30693EB6" w14:textId="77777777" w:rsidR="00CD03D7" w:rsidRPr="00DD5374" w:rsidRDefault="00CD03D7" w:rsidP="004A2D00">
            <w:pPr>
              <w:pStyle w:val="PGKS3text"/>
              <w:rPr>
                <w:rFonts w:ascii="Arial" w:hAnsi="Arial"/>
                <w:b/>
              </w:rPr>
            </w:pPr>
            <w:r w:rsidRPr="00DD5374">
              <w:rPr>
                <w:rFonts w:ascii="Arial" w:hAnsi="Arial"/>
                <w:b/>
              </w:rPr>
              <w:t>Using Loops</w:t>
            </w:r>
          </w:p>
          <w:p w14:paraId="08C23232" w14:textId="2A938595" w:rsidR="00CD03D7" w:rsidRPr="00DD5374" w:rsidRDefault="000A4A4A" w:rsidP="008E7558">
            <w:pPr>
              <w:pStyle w:val="PGKS3text"/>
              <w:spacing w:before="0"/>
              <w:rPr>
                <w:rFonts w:ascii="Arial" w:hAnsi="Arial"/>
              </w:rPr>
            </w:pPr>
            <w:r w:rsidRPr="00DD5374">
              <w:rPr>
                <w:rFonts w:ascii="Arial" w:hAnsi="Arial"/>
              </w:rPr>
              <w:t>Pupil</w:t>
            </w:r>
            <w:r w:rsidR="00CD03D7" w:rsidRPr="00DD5374">
              <w:rPr>
                <w:rFonts w:ascii="Arial" w:hAnsi="Arial"/>
              </w:rPr>
              <w:t xml:space="preserve">s should try the sample code which uses a </w:t>
            </w:r>
            <w:r w:rsidR="00CD03D7" w:rsidRPr="00DD5374">
              <w:rPr>
                <w:rFonts w:ascii="Arial" w:hAnsi="Arial"/>
                <w:b/>
              </w:rPr>
              <w:t>for</w:t>
            </w:r>
            <w:r w:rsidR="00CD03D7" w:rsidRPr="00DD5374">
              <w:rPr>
                <w:rFonts w:ascii="Arial" w:hAnsi="Arial"/>
              </w:rPr>
              <w:t xml:space="preserve"> loop (because we know how many times the loop will need to run) to run through and print each value individually.</w:t>
            </w:r>
            <w:r w:rsidR="008E7558" w:rsidRPr="00DD5374">
              <w:rPr>
                <w:rFonts w:ascii="Arial" w:hAnsi="Arial"/>
              </w:rPr>
              <w:t xml:space="preserve"> (Trivia: The image shows the super villain ‘Venom’ from the Marvel Spiderman series.)</w:t>
            </w:r>
          </w:p>
          <w:p w14:paraId="1D0C5DBE" w14:textId="77777777" w:rsidR="00CD03D7" w:rsidRPr="00DD5374" w:rsidRDefault="00CD03D7" w:rsidP="004A2D00">
            <w:pPr>
              <w:pStyle w:val="PGKS3text"/>
              <w:rPr>
                <w:rFonts w:ascii="Arial" w:hAnsi="Arial"/>
              </w:rPr>
            </w:pPr>
            <w:r w:rsidRPr="00DD5374">
              <w:rPr>
                <w:rFonts w:ascii="Arial" w:hAnsi="Arial"/>
              </w:rPr>
              <w:t>Run through the slides to demonstrate how the loop repeats, using a different value for the counter each time.</w:t>
            </w:r>
          </w:p>
          <w:p w14:paraId="6798A2B5" w14:textId="77777777" w:rsidR="00CD03D7" w:rsidRPr="00DD5374" w:rsidRDefault="000A4A4A" w:rsidP="00326900">
            <w:pPr>
              <w:pStyle w:val="PGKS3text"/>
              <w:rPr>
                <w:rFonts w:ascii="Arial" w:hAnsi="Arial"/>
              </w:rPr>
            </w:pPr>
            <w:r w:rsidRPr="00DD5374">
              <w:rPr>
                <w:rFonts w:ascii="Arial" w:hAnsi="Arial"/>
              </w:rPr>
              <w:t>Pupil</w:t>
            </w:r>
            <w:r w:rsidR="00CD03D7" w:rsidRPr="00DD5374">
              <w:rPr>
                <w:rFonts w:ascii="Arial" w:hAnsi="Arial"/>
              </w:rPr>
              <w:t xml:space="preserve">s can now complete </w:t>
            </w:r>
            <w:r w:rsidR="00CD03D7" w:rsidRPr="00DD5374">
              <w:rPr>
                <w:rFonts w:ascii="Arial" w:hAnsi="Arial"/>
                <w:b/>
              </w:rPr>
              <w:t xml:space="preserve">Worksheet </w:t>
            </w:r>
            <w:r w:rsidR="00326900" w:rsidRPr="00DD5374">
              <w:rPr>
                <w:rFonts w:ascii="Arial" w:hAnsi="Arial"/>
                <w:b/>
              </w:rPr>
              <w:t>3b</w:t>
            </w:r>
            <w:r w:rsidR="005F2ED7" w:rsidRPr="00DD5374">
              <w:rPr>
                <w:rFonts w:ascii="Arial" w:hAnsi="Arial"/>
                <w:b/>
              </w:rPr>
              <w:t>: Super villains</w:t>
            </w:r>
            <w:r w:rsidR="005F2ED7" w:rsidRPr="00DD5374">
              <w:rPr>
                <w:rFonts w:ascii="Arial" w:hAnsi="Arial"/>
              </w:rPr>
              <w:t xml:space="preserve"> which gives them </w:t>
            </w:r>
            <w:r w:rsidR="00CD03D7" w:rsidRPr="00DD5374">
              <w:rPr>
                <w:rFonts w:ascii="Arial" w:hAnsi="Arial"/>
              </w:rPr>
              <w:t xml:space="preserve">opportunities to try using a </w:t>
            </w:r>
            <w:r w:rsidR="00CD03D7" w:rsidRPr="00DD5374">
              <w:rPr>
                <w:rFonts w:ascii="Arial" w:hAnsi="Arial"/>
                <w:b/>
              </w:rPr>
              <w:t>for</w:t>
            </w:r>
            <w:r w:rsidR="00CD03D7" w:rsidRPr="00DD5374">
              <w:rPr>
                <w:rFonts w:ascii="Arial" w:hAnsi="Arial"/>
              </w:rPr>
              <w:t xml:space="preserve"> loop to interrogate a database of villains. A coded solution is provided.</w:t>
            </w:r>
          </w:p>
          <w:p w14:paraId="65A6D96F" w14:textId="1E2F6537" w:rsidR="00326900" w:rsidRDefault="00326900" w:rsidP="00326900">
            <w:pPr>
              <w:pStyle w:val="PGKS3text"/>
              <w:rPr>
                <w:rFonts w:ascii="Arial" w:hAnsi="Arial"/>
              </w:rPr>
            </w:pPr>
          </w:p>
          <w:p w14:paraId="1B4AA89A" w14:textId="0EBD555D" w:rsidR="00586882" w:rsidRDefault="00586882" w:rsidP="00326900">
            <w:pPr>
              <w:pStyle w:val="PGKS3text"/>
              <w:rPr>
                <w:rFonts w:ascii="Arial" w:hAnsi="Arial"/>
              </w:rPr>
            </w:pPr>
          </w:p>
          <w:p w14:paraId="10809C8A" w14:textId="77777777" w:rsidR="00586882" w:rsidRPr="00DD5374" w:rsidRDefault="00586882" w:rsidP="00326900">
            <w:pPr>
              <w:pStyle w:val="PGKS3text"/>
              <w:rPr>
                <w:rFonts w:ascii="Arial" w:hAnsi="Arial"/>
              </w:rPr>
            </w:pPr>
          </w:p>
          <w:p w14:paraId="1D06BF3F" w14:textId="3BAF54F6" w:rsidR="00326900" w:rsidRPr="00CD03D7" w:rsidRDefault="00326900" w:rsidP="00326900">
            <w:pPr>
              <w:pStyle w:val="PGKS3text"/>
            </w:pPr>
            <w:r w:rsidRPr="00DD5374">
              <w:rPr>
                <w:rFonts w:ascii="Arial" w:hAnsi="Arial"/>
              </w:rPr>
              <w:t xml:space="preserve">Give out </w:t>
            </w:r>
            <w:r w:rsidRPr="00727D42">
              <w:rPr>
                <w:rFonts w:ascii="Arial" w:hAnsi="Arial"/>
                <w:b/>
              </w:rPr>
              <w:t>Homework 3</w:t>
            </w:r>
            <w:r w:rsidR="00727D42">
              <w:rPr>
                <w:rFonts w:ascii="Arial" w:hAnsi="Arial"/>
              </w:rPr>
              <w:t>.</w:t>
            </w:r>
          </w:p>
        </w:tc>
        <w:tc>
          <w:tcPr>
            <w:tcW w:w="2748" w:type="dxa"/>
            <w:tcBorders>
              <w:left w:val="single" w:sz="4" w:space="0" w:color="0070C0"/>
              <w:bottom w:val="single" w:sz="4" w:space="0" w:color="0070C0"/>
            </w:tcBorders>
            <w:tcMar>
              <w:top w:w="0" w:type="dxa"/>
              <w:left w:w="108" w:type="dxa"/>
              <w:bottom w:w="0" w:type="dxa"/>
              <w:right w:w="108" w:type="dxa"/>
            </w:tcMar>
          </w:tcPr>
          <w:p w14:paraId="2F84151D" w14:textId="435888A8" w:rsidR="004A2D00" w:rsidRPr="00DD5374" w:rsidRDefault="00D50A45" w:rsidP="00133DE6">
            <w:pPr>
              <w:pStyle w:val="PGKS3text"/>
              <w:rPr>
                <w:rFonts w:ascii="Arial" w:hAnsi="Arial"/>
              </w:rPr>
            </w:pPr>
            <w:r w:rsidRPr="00DD5374">
              <w:rPr>
                <w:rFonts w:ascii="Arial" w:hAnsi="Arial"/>
              </w:rPr>
              <w:lastRenderedPageBreak/>
              <w:t xml:space="preserve">PowerPoint Guide </w:t>
            </w:r>
            <w:r w:rsidR="0019786C" w:rsidRPr="00DD5374">
              <w:rPr>
                <w:rFonts w:ascii="Arial" w:hAnsi="Arial"/>
              </w:rPr>
              <w:t>Python</w:t>
            </w:r>
            <w:r w:rsidRPr="00DD5374">
              <w:rPr>
                <w:rFonts w:ascii="Arial" w:hAnsi="Arial"/>
              </w:rPr>
              <w:t xml:space="preserve"> </w:t>
            </w:r>
            <w:r w:rsidR="002E0F71" w:rsidRPr="00DD5374">
              <w:rPr>
                <w:rFonts w:ascii="Arial" w:hAnsi="Arial"/>
              </w:rPr>
              <w:t xml:space="preserve">Next Steps </w:t>
            </w:r>
            <w:r w:rsidRPr="00DD5374">
              <w:rPr>
                <w:rFonts w:ascii="Arial" w:hAnsi="Arial"/>
              </w:rPr>
              <w:t>L3</w:t>
            </w:r>
            <w:r w:rsidR="0019786C" w:rsidRPr="00DD5374">
              <w:rPr>
                <w:rFonts w:ascii="Arial" w:hAnsi="Arial"/>
              </w:rPr>
              <w:t xml:space="preserve"> </w:t>
            </w:r>
            <w:r w:rsidR="0088562D" w:rsidRPr="00DD5374">
              <w:rPr>
                <w:rFonts w:ascii="Arial" w:hAnsi="Arial"/>
              </w:rPr>
              <w:t>Lists</w:t>
            </w:r>
          </w:p>
          <w:p w14:paraId="792ACB5B" w14:textId="77777777" w:rsidR="00CD03D7" w:rsidRPr="00DD5374" w:rsidRDefault="00CD03D7" w:rsidP="00133DE6">
            <w:pPr>
              <w:pStyle w:val="PGKS3text"/>
              <w:rPr>
                <w:rFonts w:ascii="Arial" w:hAnsi="Arial"/>
              </w:rPr>
            </w:pPr>
          </w:p>
          <w:p w14:paraId="79C84962" w14:textId="77777777" w:rsidR="00CD03D7" w:rsidRPr="00DD5374" w:rsidRDefault="00CD03D7" w:rsidP="00133DE6">
            <w:pPr>
              <w:pStyle w:val="PGKS3text"/>
              <w:rPr>
                <w:rFonts w:ascii="Arial" w:hAnsi="Arial"/>
              </w:rPr>
            </w:pPr>
          </w:p>
          <w:p w14:paraId="13B42107" w14:textId="77777777" w:rsidR="00CD03D7" w:rsidRPr="00DD5374" w:rsidRDefault="00CD03D7" w:rsidP="00133DE6">
            <w:pPr>
              <w:pStyle w:val="PGKS3text"/>
              <w:rPr>
                <w:rFonts w:ascii="Arial" w:hAnsi="Arial"/>
              </w:rPr>
            </w:pPr>
          </w:p>
          <w:p w14:paraId="0063B6BB" w14:textId="77777777" w:rsidR="00CD03D7" w:rsidRPr="00DD5374" w:rsidRDefault="00CD03D7" w:rsidP="00133DE6">
            <w:pPr>
              <w:pStyle w:val="PGKS3text"/>
              <w:rPr>
                <w:rFonts w:ascii="Arial" w:hAnsi="Arial"/>
              </w:rPr>
            </w:pPr>
          </w:p>
          <w:p w14:paraId="0C65C55B" w14:textId="77777777" w:rsidR="00CD03D7" w:rsidRPr="00DD5374" w:rsidRDefault="00CD03D7" w:rsidP="00133DE6">
            <w:pPr>
              <w:pStyle w:val="PGKS3text"/>
              <w:rPr>
                <w:rFonts w:ascii="Arial" w:hAnsi="Arial"/>
              </w:rPr>
            </w:pPr>
          </w:p>
          <w:p w14:paraId="35E0920B" w14:textId="77777777" w:rsidR="00CD03D7" w:rsidRPr="00DD5374" w:rsidRDefault="00CD03D7" w:rsidP="00133DE6">
            <w:pPr>
              <w:pStyle w:val="PGKS3text"/>
              <w:rPr>
                <w:rFonts w:ascii="Arial" w:hAnsi="Arial"/>
              </w:rPr>
            </w:pPr>
            <w:r w:rsidRPr="00DD5374">
              <w:rPr>
                <w:rFonts w:ascii="Arial" w:hAnsi="Arial"/>
              </w:rPr>
              <w:t>listExample.py</w:t>
            </w:r>
          </w:p>
          <w:p w14:paraId="034F82F2" w14:textId="77777777" w:rsidR="00CD03D7" w:rsidRPr="00DD5374" w:rsidRDefault="00CD03D7" w:rsidP="00133DE6">
            <w:pPr>
              <w:pStyle w:val="PGKS3text"/>
              <w:rPr>
                <w:rFonts w:ascii="Arial" w:hAnsi="Arial"/>
              </w:rPr>
            </w:pPr>
          </w:p>
          <w:p w14:paraId="1C5F3451" w14:textId="77777777" w:rsidR="00CD03D7" w:rsidRPr="00DD5374" w:rsidRDefault="00CD03D7" w:rsidP="00133DE6">
            <w:pPr>
              <w:pStyle w:val="PGKS3text"/>
              <w:rPr>
                <w:rFonts w:ascii="Arial" w:hAnsi="Arial"/>
              </w:rPr>
            </w:pPr>
          </w:p>
          <w:p w14:paraId="0B66B5F6" w14:textId="77777777" w:rsidR="00CD03D7" w:rsidRPr="00DD5374" w:rsidRDefault="00CD03D7" w:rsidP="00133DE6">
            <w:pPr>
              <w:pStyle w:val="PGKS3text"/>
              <w:rPr>
                <w:rFonts w:ascii="Arial" w:hAnsi="Arial"/>
              </w:rPr>
            </w:pPr>
          </w:p>
          <w:p w14:paraId="7E5F6120" w14:textId="77777777" w:rsidR="00CD03D7" w:rsidRPr="00DD5374" w:rsidRDefault="00CD03D7" w:rsidP="00133DE6">
            <w:pPr>
              <w:pStyle w:val="PGKS3text"/>
              <w:rPr>
                <w:rFonts w:ascii="Arial" w:hAnsi="Arial"/>
              </w:rPr>
            </w:pPr>
          </w:p>
          <w:p w14:paraId="2C1E02C2" w14:textId="77777777" w:rsidR="00CD03D7" w:rsidRPr="00DD5374" w:rsidRDefault="00CD03D7" w:rsidP="00133DE6">
            <w:pPr>
              <w:pStyle w:val="PGKS3text"/>
              <w:rPr>
                <w:rFonts w:ascii="Arial" w:hAnsi="Arial"/>
              </w:rPr>
            </w:pPr>
          </w:p>
          <w:p w14:paraId="165CA951" w14:textId="77777777" w:rsidR="00CD03D7" w:rsidRPr="00DD5374" w:rsidRDefault="00CD03D7" w:rsidP="00133DE6">
            <w:pPr>
              <w:pStyle w:val="PGKS3text"/>
              <w:rPr>
                <w:rFonts w:ascii="Arial" w:hAnsi="Arial"/>
              </w:rPr>
            </w:pPr>
          </w:p>
          <w:p w14:paraId="7BD83DEC" w14:textId="77777777" w:rsidR="00CD03D7" w:rsidRPr="00DD5374" w:rsidRDefault="00CD03D7" w:rsidP="00133DE6">
            <w:pPr>
              <w:pStyle w:val="PGKS3text"/>
              <w:rPr>
                <w:rFonts w:ascii="Arial" w:hAnsi="Arial"/>
              </w:rPr>
            </w:pPr>
          </w:p>
          <w:p w14:paraId="31CC7B19" w14:textId="77777777" w:rsidR="00CD03D7" w:rsidRPr="00DD5374" w:rsidRDefault="00CD03D7" w:rsidP="00133DE6">
            <w:pPr>
              <w:pStyle w:val="PGKS3text"/>
              <w:rPr>
                <w:rFonts w:ascii="Arial" w:hAnsi="Arial"/>
              </w:rPr>
            </w:pPr>
          </w:p>
          <w:p w14:paraId="0C9B4B5F" w14:textId="77777777" w:rsidR="00CD03D7" w:rsidRPr="00DD5374" w:rsidRDefault="00CD03D7" w:rsidP="00133DE6">
            <w:pPr>
              <w:pStyle w:val="PGKS3text"/>
              <w:rPr>
                <w:rFonts w:ascii="Arial" w:hAnsi="Arial"/>
              </w:rPr>
            </w:pPr>
          </w:p>
          <w:p w14:paraId="3CA73475" w14:textId="77777777" w:rsidR="00CD03D7" w:rsidRPr="00DD5374" w:rsidRDefault="00CD03D7" w:rsidP="00133DE6">
            <w:pPr>
              <w:pStyle w:val="PGKS3text"/>
              <w:rPr>
                <w:rFonts w:ascii="Arial" w:hAnsi="Arial"/>
              </w:rPr>
            </w:pPr>
          </w:p>
          <w:p w14:paraId="75944823" w14:textId="77777777" w:rsidR="00CD03D7" w:rsidRPr="00DD5374" w:rsidRDefault="00CD03D7" w:rsidP="00133DE6">
            <w:pPr>
              <w:pStyle w:val="PGKS3text"/>
              <w:rPr>
                <w:rFonts w:ascii="Arial" w:hAnsi="Arial"/>
              </w:rPr>
            </w:pPr>
          </w:p>
          <w:p w14:paraId="54A06C89" w14:textId="77777777" w:rsidR="00CD03D7" w:rsidRPr="00DD5374" w:rsidRDefault="00CD03D7" w:rsidP="00133DE6">
            <w:pPr>
              <w:pStyle w:val="PGKS3text"/>
              <w:rPr>
                <w:rFonts w:ascii="Arial" w:hAnsi="Arial"/>
              </w:rPr>
            </w:pPr>
          </w:p>
          <w:p w14:paraId="2970AD7F" w14:textId="77777777" w:rsidR="00CD03D7" w:rsidRPr="00DD5374" w:rsidRDefault="00CD03D7" w:rsidP="00133DE6">
            <w:pPr>
              <w:pStyle w:val="PGKS3text"/>
              <w:rPr>
                <w:rFonts w:ascii="Arial" w:hAnsi="Arial"/>
              </w:rPr>
            </w:pPr>
          </w:p>
          <w:p w14:paraId="7950292D" w14:textId="77777777" w:rsidR="00CD03D7" w:rsidRPr="00DD5374" w:rsidRDefault="00CD03D7" w:rsidP="00133DE6">
            <w:pPr>
              <w:pStyle w:val="PGKS3text"/>
              <w:rPr>
                <w:rFonts w:ascii="Arial" w:hAnsi="Arial"/>
              </w:rPr>
            </w:pPr>
          </w:p>
          <w:p w14:paraId="4D10A6FA" w14:textId="77777777" w:rsidR="005F2ED7" w:rsidRPr="00DD5374" w:rsidRDefault="005F2ED7" w:rsidP="00133DE6">
            <w:pPr>
              <w:pStyle w:val="PGKS3text"/>
              <w:rPr>
                <w:rFonts w:ascii="Arial" w:hAnsi="Arial"/>
              </w:rPr>
            </w:pPr>
          </w:p>
          <w:p w14:paraId="12E290CD" w14:textId="77777777" w:rsidR="005F2ED7" w:rsidRPr="00DD5374" w:rsidRDefault="005F2ED7" w:rsidP="00133DE6">
            <w:pPr>
              <w:pStyle w:val="PGKS3text"/>
              <w:rPr>
                <w:rFonts w:ascii="Arial" w:hAnsi="Arial"/>
              </w:rPr>
            </w:pPr>
          </w:p>
          <w:p w14:paraId="6C3BBF42" w14:textId="77777777" w:rsidR="005F2ED7" w:rsidRPr="00DD5374" w:rsidRDefault="005F2ED7" w:rsidP="00133DE6">
            <w:pPr>
              <w:pStyle w:val="PGKS3text"/>
              <w:rPr>
                <w:rFonts w:ascii="Arial" w:hAnsi="Arial"/>
              </w:rPr>
            </w:pPr>
          </w:p>
          <w:p w14:paraId="4B2544A2" w14:textId="77777777" w:rsidR="005F2ED7" w:rsidRPr="00DD5374" w:rsidRDefault="005F2ED7" w:rsidP="00133DE6">
            <w:pPr>
              <w:pStyle w:val="PGKS3text"/>
              <w:rPr>
                <w:rFonts w:ascii="Arial" w:hAnsi="Arial"/>
              </w:rPr>
            </w:pPr>
          </w:p>
          <w:p w14:paraId="6FC6C5DA" w14:textId="77777777" w:rsidR="005F2ED7" w:rsidRPr="00DD5374" w:rsidRDefault="005F2ED7" w:rsidP="00133DE6">
            <w:pPr>
              <w:pStyle w:val="PGKS3text"/>
              <w:rPr>
                <w:rFonts w:ascii="Arial" w:hAnsi="Arial"/>
              </w:rPr>
            </w:pPr>
          </w:p>
          <w:p w14:paraId="13489AA3" w14:textId="7430AAF7" w:rsidR="00CD03D7" w:rsidRPr="00DD5374" w:rsidRDefault="00566B54" w:rsidP="00133DE6">
            <w:pPr>
              <w:pStyle w:val="PGKS3text"/>
              <w:rPr>
                <w:rFonts w:ascii="Arial" w:hAnsi="Arial"/>
              </w:rPr>
            </w:pPr>
            <w:r w:rsidRPr="00DD5374">
              <w:rPr>
                <w:rFonts w:ascii="Arial" w:hAnsi="Arial"/>
              </w:rPr>
              <w:lastRenderedPageBreak/>
              <w:t xml:space="preserve">Python Next Steps Worksheet </w:t>
            </w:r>
            <w:r w:rsidR="00326900" w:rsidRPr="00DD5374">
              <w:rPr>
                <w:rFonts w:ascii="Arial" w:hAnsi="Arial"/>
              </w:rPr>
              <w:t>3a</w:t>
            </w:r>
            <w:r w:rsidRPr="00DD5374">
              <w:rPr>
                <w:rFonts w:ascii="Arial" w:hAnsi="Arial"/>
              </w:rPr>
              <w:t xml:space="preserve"> </w:t>
            </w:r>
            <w:r w:rsidR="00CD03D7" w:rsidRPr="00DD5374">
              <w:rPr>
                <w:rFonts w:ascii="Arial" w:hAnsi="Arial"/>
              </w:rPr>
              <w:t>Superheroes</w:t>
            </w:r>
            <w:r w:rsidR="005F2ED7" w:rsidRPr="00DD5374">
              <w:rPr>
                <w:rFonts w:ascii="Arial" w:hAnsi="Arial"/>
              </w:rPr>
              <w:t>.docx</w:t>
            </w:r>
          </w:p>
          <w:p w14:paraId="306489CB" w14:textId="35B23417" w:rsidR="00CD03D7" w:rsidRPr="00DD5374" w:rsidRDefault="005F2ED7" w:rsidP="00133DE6">
            <w:pPr>
              <w:pStyle w:val="PGKS3text"/>
              <w:rPr>
                <w:rFonts w:ascii="Arial" w:hAnsi="Arial"/>
              </w:rPr>
            </w:pPr>
            <w:r w:rsidRPr="00DD5374">
              <w:rPr>
                <w:rFonts w:ascii="Arial" w:hAnsi="Arial"/>
              </w:rPr>
              <w:t>Superheroes</w:t>
            </w:r>
            <w:r w:rsidR="00CD03D7" w:rsidRPr="00DD5374">
              <w:rPr>
                <w:rFonts w:ascii="Arial" w:hAnsi="Arial"/>
              </w:rPr>
              <w:t xml:space="preserve"> Complete.py</w:t>
            </w:r>
          </w:p>
          <w:p w14:paraId="1C06F71B" w14:textId="77777777" w:rsidR="00CD03D7" w:rsidRPr="00DD5374" w:rsidRDefault="00CD03D7" w:rsidP="00133DE6">
            <w:pPr>
              <w:pStyle w:val="PGKS3text"/>
              <w:rPr>
                <w:rFonts w:ascii="Arial" w:hAnsi="Arial"/>
              </w:rPr>
            </w:pPr>
          </w:p>
          <w:p w14:paraId="7E1DD890" w14:textId="77777777" w:rsidR="005F2ED7" w:rsidRPr="00DD5374" w:rsidRDefault="005F2ED7" w:rsidP="00133DE6">
            <w:pPr>
              <w:pStyle w:val="PGKS3text"/>
              <w:rPr>
                <w:rFonts w:ascii="Arial" w:hAnsi="Arial"/>
              </w:rPr>
            </w:pPr>
          </w:p>
          <w:p w14:paraId="52428FCA" w14:textId="77777777" w:rsidR="00CD03D7" w:rsidRPr="00DD5374" w:rsidRDefault="00CD03D7" w:rsidP="00133DE6">
            <w:pPr>
              <w:pStyle w:val="PGKS3text"/>
              <w:rPr>
                <w:rFonts w:ascii="Arial" w:hAnsi="Arial"/>
              </w:rPr>
            </w:pPr>
            <w:r w:rsidRPr="00DD5374">
              <w:rPr>
                <w:rFonts w:ascii="Arial" w:hAnsi="Arial"/>
              </w:rPr>
              <w:t>listLoop.py</w:t>
            </w:r>
          </w:p>
          <w:p w14:paraId="4AB62BCF" w14:textId="77777777" w:rsidR="00CD03D7" w:rsidRPr="00DD5374" w:rsidRDefault="00CD03D7" w:rsidP="00133DE6">
            <w:pPr>
              <w:pStyle w:val="PGKS3text"/>
              <w:rPr>
                <w:rFonts w:ascii="Arial" w:hAnsi="Arial"/>
              </w:rPr>
            </w:pPr>
          </w:p>
          <w:p w14:paraId="280BE436" w14:textId="060EAA3C" w:rsidR="00586882" w:rsidRPr="00DD5374" w:rsidRDefault="00586882" w:rsidP="00133DE6">
            <w:pPr>
              <w:pStyle w:val="PGKS3text"/>
              <w:rPr>
                <w:rFonts w:ascii="Arial" w:hAnsi="Arial"/>
              </w:rPr>
            </w:pPr>
            <w:r>
              <w:rPr>
                <w:rFonts w:ascii="Arial" w:hAnsi="Arial"/>
              </w:rPr>
              <w:br/>
            </w:r>
          </w:p>
          <w:p w14:paraId="49BB9138" w14:textId="004F8FEE" w:rsidR="00CD03D7" w:rsidRPr="00DD5374" w:rsidRDefault="00CD03D7" w:rsidP="00133DE6">
            <w:pPr>
              <w:pStyle w:val="PGKS3text"/>
              <w:rPr>
                <w:rFonts w:ascii="Arial" w:hAnsi="Arial"/>
              </w:rPr>
            </w:pPr>
            <w:r w:rsidRPr="00DD5374">
              <w:rPr>
                <w:rFonts w:ascii="Arial" w:hAnsi="Arial"/>
              </w:rPr>
              <w:t>Python</w:t>
            </w:r>
            <w:r w:rsidR="005F2ED7" w:rsidRPr="00DD5374">
              <w:rPr>
                <w:rFonts w:ascii="Arial" w:hAnsi="Arial"/>
              </w:rPr>
              <w:t xml:space="preserve"> Next Steps Worksheet </w:t>
            </w:r>
            <w:r w:rsidR="00326900" w:rsidRPr="00DD5374">
              <w:rPr>
                <w:rFonts w:ascii="Arial" w:hAnsi="Arial"/>
              </w:rPr>
              <w:t>3b</w:t>
            </w:r>
            <w:r w:rsidR="005F2ED7" w:rsidRPr="00DD5374">
              <w:rPr>
                <w:rFonts w:ascii="Arial" w:hAnsi="Arial"/>
              </w:rPr>
              <w:t xml:space="preserve"> </w:t>
            </w:r>
            <w:r w:rsidRPr="00DD5374">
              <w:rPr>
                <w:rFonts w:ascii="Arial" w:hAnsi="Arial"/>
              </w:rPr>
              <w:t xml:space="preserve"> </w:t>
            </w:r>
            <w:r w:rsidR="005F2ED7" w:rsidRPr="00DD5374">
              <w:rPr>
                <w:rFonts w:ascii="Arial" w:hAnsi="Arial"/>
              </w:rPr>
              <w:t>Supervillains.docx</w:t>
            </w:r>
          </w:p>
          <w:p w14:paraId="01457DB9" w14:textId="77777777" w:rsidR="00CD03D7" w:rsidRPr="00DD5374" w:rsidRDefault="005F2ED7" w:rsidP="00133DE6">
            <w:pPr>
              <w:pStyle w:val="PGKS3text"/>
              <w:rPr>
                <w:rFonts w:ascii="Arial" w:hAnsi="Arial"/>
              </w:rPr>
            </w:pPr>
            <w:r w:rsidRPr="00DD5374">
              <w:rPr>
                <w:rFonts w:ascii="Arial" w:hAnsi="Arial"/>
              </w:rPr>
              <w:t>Supervillains</w:t>
            </w:r>
            <w:r w:rsidR="00CD03D7" w:rsidRPr="00DD5374">
              <w:rPr>
                <w:rFonts w:ascii="Arial" w:hAnsi="Arial"/>
              </w:rPr>
              <w:t xml:space="preserve"> Complete.py</w:t>
            </w:r>
          </w:p>
          <w:p w14:paraId="74A9DB6C" w14:textId="77777777" w:rsidR="00326900" w:rsidRPr="00DD5374" w:rsidRDefault="00326900" w:rsidP="00133DE6">
            <w:pPr>
              <w:pStyle w:val="PGKS3text"/>
              <w:rPr>
                <w:rFonts w:ascii="Arial" w:hAnsi="Arial"/>
              </w:rPr>
            </w:pPr>
          </w:p>
          <w:p w14:paraId="3FE42AB1" w14:textId="3912B5A4" w:rsidR="008E7558" w:rsidRPr="00DD5374" w:rsidRDefault="00326900" w:rsidP="00133DE6">
            <w:pPr>
              <w:pStyle w:val="PGKS3text"/>
              <w:rPr>
                <w:rFonts w:ascii="Arial" w:hAnsi="Arial"/>
              </w:rPr>
            </w:pPr>
            <w:r w:rsidRPr="00DD5374">
              <w:rPr>
                <w:rFonts w:ascii="Arial" w:hAnsi="Arial"/>
              </w:rPr>
              <w:t xml:space="preserve">Python </w:t>
            </w:r>
            <w:r w:rsidR="003B2B31" w:rsidRPr="00DD5374">
              <w:rPr>
                <w:rFonts w:ascii="Arial" w:hAnsi="Arial"/>
              </w:rPr>
              <w:t xml:space="preserve">Next Steps </w:t>
            </w:r>
            <w:r w:rsidRPr="00DD5374">
              <w:rPr>
                <w:rFonts w:ascii="Arial" w:hAnsi="Arial"/>
              </w:rPr>
              <w:t>Homework 3</w:t>
            </w:r>
          </w:p>
          <w:p w14:paraId="20DC5497" w14:textId="33096964" w:rsidR="00326900" w:rsidRPr="00DD5374" w:rsidRDefault="00326900" w:rsidP="00133DE6">
            <w:pPr>
              <w:pStyle w:val="PGKS3text"/>
              <w:rPr>
                <w:rFonts w:ascii="Arial" w:hAnsi="Arial"/>
              </w:rPr>
            </w:pPr>
            <w:r w:rsidRPr="00DD5374">
              <w:rPr>
                <w:rFonts w:ascii="Arial" w:hAnsi="Arial"/>
              </w:rPr>
              <w:t xml:space="preserve">Python </w:t>
            </w:r>
            <w:r w:rsidR="003B2B31" w:rsidRPr="00DD5374">
              <w:rPr>
                <w:rFonts w:ascii="Arial" w:hAnsi="Arial"/>
              </w:rPr>
              <w:t xml:space="preserve">Next Steps </w:t>
            </w:r>
            <w:r w:rsidRPr="00DD5374">
              <w:rPr>
                <w:rFonts w:ascii="Arial" w:hAnsi="Arial"/>
              </w:rPr>
              <w:t>Homework 3 Answers</w:t>
            </w:r>
            <w:r w:rsidR="00586882">
              <w:rPr>
                <w:rFonts w:ascii="Arial" w:hAnsi="Arial"/>
              </w:rPr>
              <w:br/>
            </w:r>
          </w:p>
        </w:tc>
      </w:tr>
    </w:tbl>
    <w:p w14:paraId="5B09A84A" w14:textId="2F468D63" w:rsidR="00133DE6" w:rsidRDefault="00133DE6">
      <w:r>
        <w:rPr>
          <w:b/>
        </w:rPr>
        <w:lastRenderedPageBreak/>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266"/>
        <w:gridCol w:w="5230"/>
        <w:gridCol w:w="2576"/>
      </w:tblGrid>
      <w:tr w:rsidR="00D50A45" w:rsidRPr="005B7829" w14:paraId="6102CFE0" w14:textId="77777777" w:rsidTr="00836C32">
        <w:trPr>
          <w:jc w:val="center"/>
        </w:trPr>
        <w:tc>
          <w:tcPr>
            <w:tcW w:w="1266" w:type="dxa"/>
            <w:shd w:val="clear" w:color="auto" w:fill="0091C4"/>
            <w:tcMar>
              <w:top w:w="0" w:type="dxa"/>
              <w:left w:w="108" w:type="dxa"/>
              <w:bottom w:w="0" w:type="dxa"/>
              <w:right w:w="108" w:type="dxa"/>
            </w:tcMar>
          </w:tcPr>
          <w:p w14:paraId="1C89F308" w14:textId="321C08B7" w:rsidR="00D50A45" w:rsidRPr="00133DE6" w:rsidRDefault="00836C32" w:rsidP="00133DE6">
            <w:pPr>
              <w:pStyle w:val="PGLessonWeekContentTitle"/>
            </w:pPr>
            <w:r>
              <w:lastRenderedPageBreak/>
              <w:t>Lesson</w:t>
            </w:r>
            <w:r w:rsidR="00D50A45" w:rsidRPr="00133DE6">
              <w:t xml:space="preserve"> 4</w:t>
            </w:r>
          </w:p>
        </w:tc>
        <w:tc>
          <w:tcPr>
            <w:tcW w:w="5230" w:type="dxa"/>
            <w:shd w:val="clear" w:color="auto" w:fill="0091C4"/>
            <w:tcMar>
              <w:top w:w="0" w:type="dxa"/>
              <w:left w:w="108" w:type="dxa"/>
              <w:bottom w:w="0" w:type="dxa"/>
              <w:right w:w="108" w:type="dxa"/>
            </w:tcMar>
          </w:tcPr>
          <w:p w14:paraId="733D2CB4" w14:textId="76812D27" w:rsidR="00D50A45" w:rsidRPr="00133DE6" w:rsidRDefault="00337B91" w:rsidP="00133DE6">
            <w:pPr>
              <w:pStyle w:val="PGLessonWeekContentTitle"/>
            </w:pPr>
            <w:r>
              <w:t>Introducing functions</w:t>
            </w:r>
          </w:p>
        </w:tc>
        <w:tc>
          <w:tcPr>
            <w:tcW w:w="2576" w:type="dxa"/>
            <w:shd w:val="clear" w:color="auto" w:fill="0091C4"/>
            <w:tcMar>
              <w:top w:w="0" w:type="dxa"/>
              <w:left w:w="108" w:type="dxa"/>
              <w:bottom w:w="0" w:type="dxa"/>
              <w:right w:w="108" w:type="dxa"/>
            </w:tcMar>
          </w:tcPr>
          <w:p w14:paraId="0CE8FB71" w14:textId="77777777" w:rsidR="00D50A45" w:rsidRPr="006C4564" w:rsidRDefault="00D50A45" w:rsidP="00133DE6">
            <w:pPr>
              <w:pStyle w:val="PGLessonWeekContentTitle"/>
            </w:pPr>
          </w:p>
        </w:tc>
      </w:tr>
      <w:tr w:rsidR="00D50A45" w:rsidRPr="00BC0F67" w14:paraId="4AB1AB08" w14:textId="77777777" w:rsidTr="005E621A">
        <w:trPr>
          <w:jc w:val="center"/>
        </w:trPr>
        <w:tc>
          <w:tcPr>
            <w:tcW w:w="9072" w:type="dxa"/>
            <w:gridSpan w:val="3"/>
            <w:tcMar>
              <w:top w:w="0" w:type="dxa"/>
              <w:left w:w="108" w:type="dxa"/>
              <w:bottom w:w="0" w:type="dxa"/>
              <w:right w:w="108" w:type="dxa"/>
            </w:tcMar>
          </w:tcPr>
          <w:p w14:paraId="43EDBC8F" w14:textId="3FD96AFE" w:rsidR="00D50A45" w:rsidRPr="00DD5374" w:rsidRDefault="00D50A45" w:rsidP="005E621A">
            <w:pPr>
              <w:pStyle w:val="ks3bold12pt"/>
              <w:rPr>
                <w:rFonts w:ascii="Arial" w:hAnsi="Arial"/>
              </w:rPr>
            </w:pPr>
            <w:r w:rsidRPr="00DD5374">
              <w:rPr>
                <w:rFonts w:ascii="Arial" w:hAnsi="Arial"/>
              </w:rPr>
              <w:t xml:space="preserve">Learning Objectives:  </w:t>
            </w:r>
          </w:p>
          <w:p w14:paraId="0BD9EA68" w14:textId="77777777" w:rsidR="00CD03D7" w:rsidRPr="00DD5374" w:rsidRDefault="00CD03D7" w:rsidP="00CD03D7">
            <w:pPr>
              <w:pStyle w:val="PGKS3bulletedlist"/>
              <w:rPr>
                <w:rFonts w:ascii="Arial" w:hAnsi="Arial"/>
              </w:rPr>
            </w:pPr>
            <w:r w:rsidRPr="00DD5374">
              <w:rPr>
                <w:rFonts w:ascii="Arial" w:hAnsi="Arial"/>
              </w:rPr>
              <w:t>Understand what a procedure is</w:t>
            </w:r>
          </w:p>
          <w:p w14:paraId="42025EF7" w14:textId="29C050A7" w:rsidR="00CD03D7" w:rsidRPr="00DD5374" w:rsidRDefault="00CD03D7" w:rsidP="00CD03D7">
            <w:pPr>
              <w:pStyle w:val="PGKS3bulletedlist"/>
              <w:rPr>
                <w:rFonts w:ascii="Arial" w:hAnsi="Arial"/>
              </w:rPr>
            </w:pPr>
            <w:r w:rsidRPr="00DD5374">
              <w:rPr>
                <w:rFonts w:ascii="Arial" w:hAnsi="Arial"/>
              </w:rPr>
              <w:t>Be able to define</w:t>
            </w:r>
            <w:r w:rsidR="00321249" w:rsidRPr="00DD5374">
              <w:rPr>
                <w:rFonts w:ascii="Arial" w:hAnsi="Arial"/>
              </w:rPr>
              <w:t xml:space="preserve"> and call</w:t>
            </w:r>
            <w:r w:rsidRPr="00DD5374">
              <w:rPr>
                <w:rFonts w:ascii="Arial" w:hAnsi="Arial"/>
              </w:rPr>
              <w:t xml:space="preserve"> a procedure</w:t>
            </w:r>
          </w:p>
          <w:p w14:paraId="15C626F1" w14:textId="77777777" w:rsidR="00CD03D7" w:rsidRPr="00DD5374" w:rsidRDefault="00CD03D7" w:rsidP="00CD03D7">
            <w:pPr>
              <w:pStyle w:val="PGKS3bulletedlist"/>
              <w:rPr>
                <w:rFonts w:ascii="Arial" w:hAnsi="Arial"/>
              </w:rPr>
            </w:pPr>
            <w:r w:rsidRPr="00DD5374">
              <w:rPr>
                <w:rFonts w:ascii="Arial" w:hAnsi="Arial"/>
              </w:rPr>
              <w:t>Understand why procedures are useful</w:t>
            </w:r>
          </w:p>
          <w:p w14:paraId="064929E8" w14:textId="77777777" w:rsidR="00D50A45" w:rsidRPr="00DD5374" w:rsidRDefault="00CD03D7" w:rsidP="00CD03D7">
            <w:pPr>
              <w:pStyle w:val="PGKS3bulletedlist"/>
              <w:rPr>
                <w:rFonts w:ascii="Arial" w:hAnsi="Arial"/>
              </w:rPr>
            </w:pPr>
            <w:r w:rsidRPr="00DD5374">
              <w:rPr>
                <w:rFonts w:ascii="Arial" w:hAnsi="Arial"/>
              </w:rPr>
              <w:t xml:space="preserve">Be able </w:t>
            </w:r>
            <w:r w:rsidR="00321249" w:rsidRPr="00DD5374">
              <w:rPr>
                <w:rFonts w:ascii="Arial" w:hAnsi="Arial"/>
              </w:rPr>
              <w:t>to use parameters in a procedure</w:t>
            </w:r>
          </w:p>
          <w:p w14:paraId="36CF530B" w14:textId="51E2D66E" w:rsidR="00321249" w:rsidRPr="00DD5374" w:rsidRDefault="00321249" w:rsidP="00321249">
            <w:pPr>
              <w:pStyle w:val="PGKS3bulletedlist"/>
              <w:numPr>
                <w:ilvl w:val="0"/>
                <w:numId w:val="0"/>
              </w:numPr>
              <w:rPr>
                <w:rFonts w:ascii="Arial" w:hAnsi="Arial"/>
              </w:rPr>
            </w:pPr>
          </w:p>
        </w:tc>
      </w:tr>
      <w:tr w:rsidR="00D50A45" w:rsidRPr="005B7829" w14:paraId="41258268" w14:textId="77777777" w:rsidTr="005E621A">
        <w:trPr>
          <w:jc w:val="center"/>
        </w:trPr>
        <w:tc>
          <w:tcPr>
            <w:tcW w:w="6496" w:type="dxa"/>
            <w:gridSpan w:val="2"/>
            <w:shd w:val="clear" w:color="auto" w:fill="00B0F0"/>
            <w:tcMar>
              <w:top w:w="0" w:type="dxa"/>
              <w:left w:w="108" w:type="dxa"/>
              <w:bottom w:w="0" w:type="dxa"/>
              <w:right w:w="108" w:type="dxa"/>
            </w:tcMar>
          </w:tcPr>
          <w:p w14:paraId="1CFB35A3" w14:textId="77777777" w:rsidR="00D50A45" w:rsidRPr="00133DE6" w:rsidRDefault="00D50A45" w:rsidP="00133DE6">
            <w:pPr>
              <w:pStyle w:val="PGLessonWeekContentTitle"/>
            </w:pPr>
            <w:r w:rsidRPr="00133DE6">
              <w:t>Content</w:t>
            </w:r>
          </w:p>
        </w:tc>
        <w:tc>
          <w:tcPr>
            <w:tcW w:w="2576" w:type="dxa"/>
            <w:shd w:val="clear" w:color="auto" w:fill="00B0F0"/>
            <w:tcMar>
              <w:top w:w="0" w:type="dxa"/>
              <w:left w:w="108" w:type="dxa"/>
              <w:bottom w:w="0" w:type="dxa"/>
              <w:right w:w="108" w:type="dxa"/>
            </w:tcMar>
          </w:tcPr>
          <w:p w14:paraId="6C457EFC" w14:textId="77777777" w:rsidR="00D50A45" w:rsidRPr="00133DE6" w:rsidRDefault="00D50A45" w:rsidP="00133DE6">
            <w:pPr>
              <w:pStyle w:val="PGLessonWeekContentTitle"/>
            </w:pPr>
            <w:r w:rsidRPr="00133DE6">
              <w:t>Resources</w:t>
            </w:r>
          </w:p>
        </w:tc>
      </w:tr>
      <w:tr w:rsidR="00D50A45" w:rsidRPr="00BC0F67" w14:paraId="5173609C" w14:textId="77777777" w:rsidTr="00133DE6">
        <w:trPr>
          <w:jc w:val="center"/>
        </w:trPr>
        <w:tc>
          <w:tcPr>
            <w:tcW w:w="6496" w:type="dxa"/>
            <w:gridSpan w:val="2"/>
            <w:tcBorders>
              <w:bottom w:val="single" w:sz="4" w:space="0" w:color="0070C0"/>
              <w:right w:val="single" w:sz="4" w:space="0" w:color="0070C0"/>
            </w:tcBorders>
            <w:tcMar>
              <w:top w:w="0" w:type="dxa"/>
              <w:left w:w="108" w:type="dxa"/>
              <w:bottom w:w="0" w:type="dxa"/>
              <w:right w:w="108" w:type="dxa"/>
            </w:tcMar>
          </w:tcPr>
          <w:p w14:paraId="38EEE1B8" w14:textId="132CF0A7" w:rsidR="00133DE6" w:rsidRPr="00DD5374" w:rsidRDefault="00CD03D7" w:rsidP="00133DE6">
            <w:pPr>
              <w:pStyle w:val="PGKS3text"/>
              <w:rPr>
                <w:rFonts w:ascii="Arial" w:hAnsi="Arial"/>
                <w:b/>
              </w:rPr>
            </w:pPr>
            <w:r w:rsidRPr="00DD5374">
              <w:rPr>
                <w:rFonts w:ascii="Arial" w:hAnsi="Arial"/>
                <w:b/>
              </w:rPr>
              <w:t>Starter</w:t>
            </w:r>
          </w:p>
          <w:p w14:paraId="25848A85" w14:textId="7DA303D0" w:rsidR="00CD03D7" w:rsidRPr="00DD5374" w:rsidRDefault="000A4A4A" w:rsidP="00133DE6">
            <w:pPr>
              <w:pStyle w:val="PGKS3text"/>
              <w:rPr>
                <w:rFonts w:ascii="Arial" w:hAnsi="Arial"/>
              </w:rPr>
            </w:pPr>
            <w:r w:rsidRPr="00DD5374">
              <w:rPr>
                <w:rFonts w:ascii="Arial" w:hAnsi="Arial"/>
              </w:rPr>
              <w:t>Pupil</w:t>
            </w:r>
            <w:r w:rsidR="00CD03D7" w:rsidRPr="00DD5374">
              <w:rPr>
                <w:rFonts w:ascii="Arial" w:hAnsi="Arial"/>
              </w:rPr>
              <w:t>s should write out an algorithm for tying shoelaces. The exact detail of the response is not the key here, it is about the fact that we say “tie your shoes” rather than running through the entire algorithm. The same is true of tying a school tie or brushing your teeth.</w:t>
            </w:r>
          </w:p>
          <w:p w14:paraId="18DAF339" w14:textId="77777777" w:rsidR="00505038" w:rsidRPr="00DD5374" w:rsidRDefault="00505038" w:rsidP="00505038">
            <w:pPr>
              <w:pStyle w:val="PGKS3text"/>
              <w:rPr>
                <w:rFonts w:ascii="Arial" w:hAnsi="Arial"/>
                <w:b/>
                <w:sz w:val="24"/>
              </w:rPr>
            </w:pPr>
            <w:r w:rsidRPr="00DD5374">
              <w:rPr>
                <w:rFonts w:ascii="Arial" w:hAnsi="Arial"/>
                <w:b/>
                <w:sz w:val="24"/>
              </w:rPr>
              <w:t>Main activity</w:t>
            </w:r>
          </w:p>
          <w:p w14:paraId="3BCF401A" w14:textId="3070AB25" w:rsidR="00505038" w:rsidRPr="00DD5374" w:rsidRDefault="00321249" w:rsidP="00133DE6">
            <w:pPr>
              <w:pStyle w:val="PGKS3text"/>
              <w:rPr>
                <w:rFonts w:ascii="Arial" w:hAnsi="Arial"/>
                <w:b/>
              </w:rPr>
            </w:pPr>
            <w:r w:rsidRPr="00DD5374">
              <w:rPr>
                <w:rFonts w:ascii="Arial" w:hAnsi="Arial"/>
                <w:b/>
              </w:rPr>
              <w:t xml:space="preserve">(Defining and calling a </w:t>
            </w:r>
            <w:r w:rsidR="00337B91">
              <w:rPr>
                <w:rFonts w:ascii="Arial" w:hAnsi="Arial"/>
                <w:b/>
              </w:rPr>
              <w:t>function</w:t>
            </w:r>
            <w:r w:rsidRPr="00DD5374">
              <w:rPr>
                <w:rFonts w:ascii="Arial" w:hAnsi="Arial"/>
                <w:b/>
              </w:rPr>
              <w:t>)</w:t>
            </w:r>
          </w:p>
          <w:p w14:paraId="3512EE56" w14:textId="6D6266AE" w:rsidR="00CD03D7" w:rsidRPr="00DD5374" w:rsidRDefault="00CD03D7" w:rsidP="00133DE6">
            <w:pPr>
              <w:pStyle w:val="PGKS3text"/>
              <w:rPr>
                <w:rFonts w:ascii="Arial" w:hAnsi="Arial"/>
              </w:rPr>
            </w:pPr>
            <w:r w:rsidRPr="00DD5374">
              <w:rPr>
                <w:rFonts w:ascii="Arial" w:hAnsi="Arial"/>
              </w:rPr>
              <w:t>Explain that a procedure</w:t>
            </w:r>
            <w:r w:rsidR="00337B91">
              <w:rPr>
                <w:rFonts w:ascii="Arial" w:hAnsi="Arial"/>
              </w:rPr>
              <w:t xml:space="preserve"> (called a </w:t>
            </w:r>
            <w:r w:rsidR="00337B91" w:rsidRPr="00337B91">
              <w:rPr>
                <w:rFonts w:ascii="Arial" w:hAnsi="Arial"/>
                <w:b/>
              </w:rPr>
              <w:t>function</w:t>
            </w:r>
            <w:r w:rsidR="00337B91">
              <w:rPr>
                <w:rFonts w:ascii="Arial" w:hAnsi="Arial"/>
              </w:rPr>
              <w:t xml:space="preserve"> in Python)</w:t>
            </w:r>
            <w:r w:rsidRPr="00DD5374">
              <w:rPr>
                <w:rFonts w:ascii="Arial" w:hAnsi="Arial"/>
              </w:rPr>
              <w:t xml:space="preserve"> is a way of giving one instruction that actually leads to a longer set of instructions in order to save time.</w:t>
            </w:r>
          </w:p>
          <w:p w14:paraId="5BBF5205" w14:textId="77777777" w:rsidR="00CD03D7" w:rsidRPr="00DD5374" w:rsidRDefault="00CD03D7" w:rsidP="00133DE6">
            <w:pPr>
              <w:pStyle w:val="PGKS3text"/>
              <w:rPr>
                <w:rFonts w:ascii="Arial" w:hAnsi="Arial"/>
                <w:b/>
              </w:rPr>
            </w:pPr>
            <w:r w:rsidRPr="00DD5374">
              <w:rPr>
                <w:rFonts w:ascii="Arial" w:hAnsi="Arial"/>
                <w:b/>
              </w:rPr>
              <w:t>bbc.py</w:t>
            </w:r>
          </w:p>
          <w:p w14:paraId="1CC83A09" w14:textId="0ECB39F4" w:rsidR="00CD03D7" w:rsidRPr="00DD5374" w:rsidRDefault="000A4A4A" w:rsidP="00133DE6">
            <w:pPr>
              <w:pStyle w:val="PGKS3text"/>
              <w:rPr>
                <w:rFonts w:ascii="Arial" w:hAnsi="Arial"/>
              </w:rPr>
            </w:pPr>
            <w:r w:rsidRPr="00DD5374">
              <w:rPr>
                <w:rFonts w:ascii="Arial" w:hAnsi="Arial"/>
              </w:rPr>
              <w:t>Pupil</w:t>
            </w:r>
            <w:r w:rsidR="00CD03D7" w:rsidRPr="00DD5374">
              <w:rPr>
                <w:rFonts w:ascii="Arial" w:hAnsi="Arial"/>
              </w:rPr>
              <w:t xml:space="preserve">s should open the </w:t>
            </w:r>
            <w:r w:rsidR="00CD03D7" w:rsidRPr="00DD5374">
              <w:rPr>
                <w:rFonts w:ascii="Arial" w:hAnsi="Arial"/>
                <w:b/>
              </w:rPr>
              <w:t>bbc.py</w:t>
            </w:r>
            <w:r w:rsidR="00CD03D7" w:rsidRPr="00DD5374">
              <w:rPr>
                <w:rFonts w:ascii="Arial" w:hAnsi="Arial"/>
              </w:rPr>
              <w:t xml:space="preserve"> file which displays a BBC logo and then gives the program information for a </w:t>
            </w:r>
            <w:r w:rsidR="001B4774" w:rsidRPr="00DD5374">
              <w:rPr>
                <w:rFonts w:ascii="Arial" w:hAnsi="Arial"/>
              </w:rPr>
              <w:t xml:space="preserve">BBC program. The logo contains a deliberate error in the letter C (don’t mention it yet and try to pass this off to any eagle-eyed </w:t>
            </w:r>
            <w:r w:rsidRPr="00DD5374">
              <w:rPr>
                <w:rFonts w:ascii="Arial" w:hAnsi="Arial"/>
              </w:rPr>
              <w:t>pupil</w:t>
            </w:r>
            <w:r w:rsidR="001B4774" w:rsidRPr="00DD5374">
              <w:rPr>
                <w:rFonts w:ascii="Arial" w:hAnsi="Arial"/>
              </w:rPr>
              <w:t>s).</w:t>
            </w:r>
          </w:p>
          <w:p w14:paraId="3732F5A3" w14:textId="77777777" w:rsidR="001B4774" w:rsidRPr="00DD5374" w:rsidRDefault="001B4774" w:rsidP="00133DE6">
            <w:pPr>
              <w:pStyle w:val="PGKS3text"/>
              <w:rPr>
                <w:rFonts w:ascii="Arial" w:hAnsi="Arial"/>
              </w:rPr>
            </w:pPr>
            <w:r w:rsidRPr="00DD5374">
              <w:rPr>
                <w:rFonts w:ascii="Arial" w:hAnsi="Arial"/>
              </w:rPr>
              <w:t xml:space="preserve">A loop would not be an efficient solution here because the information following each copy of the logo is different. </w:t>
            </w:r>
          </w:p>
          <w:p w14:paraId="275E10A7" w14:textId="0C13D230" w:rsidR="001B4774" w:rsidRPr="00DD5374" w:rsidRDefault="000A4A4A" w:rsidP="00133DE6">
            <w:pPr>
              <w:pStyle w:val="PGKS3text"/>
              <w:rPr>
                <w:rFonts w:ascii="Arial" w:hAnsi="Arial"/>
              </w:rPr>
            </w:pPr>
            <w:r w:rsidRPr="00DD5374">
              <w:rPr>
                <w:rFonts w:ascii="Arial" w:hAnsi="Arial"/>
              </w:rPr>
              <w:t>Pupil</w:t>
            </w:r>
            <w:r w:rsidR="001B4774" w:rsidRPr="00DD5374">
              <w:rPr>
                <w:rFonts w:ascii="Arial" w:hAnsi="Arial"/>
              </w:rPr>
              <w:t xml:space="preserve">s should follow the instructions to define a </w:t>
            </w:r>
            <w:r w:rsidR="006046A0">
              <w:rPr>
                <w:rFonts w:ascii="Arial" w:hAnsi="Arial"/>
              </w:rPr>
              <w:t>function</w:t>
            </w:r>
            <w:r w:rsidR="001B4774" w:rsidRPr="00DD5374">
              <w:rPr>
                <w:rFonts w:ascii="Arial" w:hAnsi="Arial"/>
              </w:rPr>
              <w:t xml:space="preserve"> called </w:t>
            </w:r>
            <w:proofErr w:type="spellStart"/>
            <w:proofErr w:type="gramStart"/>
            <w:r w:rsidR="001B4774" w:rsidRPr="00DD5374">
              <w:rPr>
                <w:rFonts w:ascii="Arial" w:hAnsi="Arial"/>
                <w:b/>
              </w:rPr>
              <w:t>bbcLogo</w:t>
            </w:r>
            <w:proofErr w:type="spellEnd"/>
            <w:r w:rsidR="001B4774" w:rsidRPr="00DD5374">
              <w:rPr>
                <w:rFonts w:ascii="Arial" w:hAnsi="Arial"/>
                <w:b/>
              </w:rPr>
              <w:t>(</w:t>
            </w:r>
            <w:proofErr w:type="gramEnd"/>
            <w:r w:rsidR="001B4774" w:rsidRPr="00DD5374">
              <w:rPr>
                <w:rFonts w:ascii="Arial" w:hAnsi="Arial"/>
                <w:b/>
              </w:rPr>
              <w:t>)</w:t>
            </w:r>
            <w:r w:rsidR="001B4774" w:rsidRPr="00DD5374">
              <w:rPr>
                <w:rFonts w:ascii="Arial" w:hAnsi="Arial"/>
              </w:rPr>
              <w:t>. Definitions should always go at the top of the program – they must be defined before they can be used or ‘called’.</w:t>
            </w:r>
          </w:p>
          <w:p w14:paraId="2C397ECE" w14:textId="77777777" w:rsidR="001B4774" w:rsidRPr="00DD5374" w:rsidRDefault="001B4774" w:rsidP="00133DE6">
            <w:pPr>
              <w:pStyle w:val="PGKS3text"/>
              <w:rPr>
                <w:rFonts w:ascii="Arial" w:hAnsi="Arial"/>
              </w:rPr>
            </w:pPr>
            <w:r w:rsidRPr="00DD5374">
              <w:rPr>
                <w:rFonts w:ascii="Arial" w:hAnsi="Arial"/>
              </w:rPr>
              <w:t>The BBC Logo code should be pasted into the definition and it must all be indented by one tab.</w:t>
            </w:r>
          </w:p>
          <w:p w14:paraId="202A1692" w14:textId="5FFBC7AF" w:rsidR="001B4774" w:rsidRPr="00DD5374" w:rsidRDefault="001B4774" w:rsidP="00133DE6">
            <w:pPr>
              <w:pStyle w:val="PGKS3text"/>
              <w:rPr>
                <w:rFonts w:ascii="Arial" w:hAnsi="Arial"/>
              </w:rPr>
            </w:pPr>
            <w:r w:rsidRPr="00DD5374">
              <w:rPr>
                <w:rFonts w:ascii="Arial" w:hAnsi="Arial"/>
              </w:rPr>
              <w:t xml:space="preserve">Once this is done the </w:t>
            </w:r>
            <w:r w:rsidR="000A4A4A" w:rsidRPr="00DD5374">
              <w:rPr>
                <w:rFonts w:ascii="Arial" w:hAnsi="Arial"/>
              </w:rPr>
              <w:t>pupil</w:t>
            </w:r>
            <w:r w:rsidR="005535A6" w:rsidRPr="00DD5374">
              <w:rPr>
                <w:rFonts w:ascii="Arial" w:hAnsi="Arial"/>
              </w:rPr>
              <w:t xml:space="preserve">s should call the </w:t>
            </w:r>
            <w:r w:rsidR="006046A0">
              <w:rPr>
                <w:rFonts w:ascii="Arial" w:hAnsi="Arial"/>
              </w:rPr>
              <w:t>function</w:t>
            </w:r>
            <w:r w:rsidR="006046A0" w:rsidRPr="00DD5374">
              <w:rPr>
                <w:rFonts w:ascii="Arial" w:hAnsi="Arial"/>
              </w:rPr>
              <w:t xml:space="preserve"> </w:t>
            </w:r>
            <w:r w:rsidR="005535A6" w:rsidRPr="00DD5374">
              <w:rPr>
                <w:rFonts w:ascii="Arial" w:hAnsi="Arial"/>
              </w:rPr>
              <w:t>by</w:t>
            </w:r>
            <w:r w:rsidRPr="00DD5374">
              <w:rPr>
                <w:rFonts w:ascii="Arial" w:hAnsi="Arial"/>
              </w:rPr>
              <w:t xml:space="preserve"> </w:t>
            </w:r>
            <w:r w:rsidR="005535A6" w:rsidRPr="00DD5374">
              <w:rPr>
                <w:rFonts w:ascii="Arial" w:hAnsi="Arial"/>
              </w:rPr>
              <w:t>writ</w:t>
            </w:r>
            <w:r w:rsidR="00590E7A" w:rsidRPr="00DD5374">
              <w:rPr>
                <w:rFonts w:ascii="Arial" w:hAnsi="Arial"/>
              </w:rPr>
              <w:t xml:space="preserve">ing </w:t>
            </w:r>
            <w:proofErr w:type="spellStart"/>
            <w:proofErr w:type="gramStart"/>
            <w:r w:rsidRPr="00DD5374">
              <w:rPr>
                <w:rFonts w:ascii="Arial" w:hAnsi="Arial"/>
                <w:b/>
              </w:rPr>
              <w:t>bbcLogo</w:t>
            </w:r>
            <w:proofErr w:type="spellEnd"/>
            <w:r w:rsidRPr="00DD5374">
              <w:rPr>
                <w:rFonts w:ascii="Arial" w:hAnsi="Arial"/>
                <w:b/>
              </w:rPr>
              <w:t>(</w:t>
            </w:r>
            <w:proofErr w:type="gramEnd"/>
            <w:r w:rsidRPr="00DD5374">
              <w:rPr>
                <w:rFonts w:ascii="Arial" w:hAnsi="Arial"/>
                <w:b/>
              </w:rPr>
              <w:t>)</w:t>
            </w:r>
            <w:r w:rsidRPr="00DD5374">
              <w:rPr>
                <w:rFonts w:ascii="Arial" w:hAnsi="Arial"/>
              </w:rPr>
              <w:t xml:space="preserve"> wherever the logo appeared originally.</w:t>
            </w:r>
          </w:p>
          <w:p w14:paraId="44B44F1C" w14:textId="77777777" w:rsidR="001B4774" w:rsidRPr="00DD5374" w:rsidRDefault="001B4774" w:rsidP="00133DE6">
            <w:pPr>
              <w:pStyle w:val="PGKS3text"/>
              <w:rPr>
                <w:rFonts w:ascii="Arial" w:hAnsi="Arial"/>
              </w:rPr>
            </w:pPr>
            <w:r w:rsidRPr="00DD5374">
              <w:rPr>
                <w:rFonts w:ascii="Arial" w:hAnsi="Arial"/>
              </w:rPr>
              <w:t xml:space="preserve">The </w:t>
            </w:r>
            <w:r w:rsidRPr="00DD5374">
              <w:rPr>
                <w:rFonts w:ascii="Arial" w:hAnsi="Arial"/>
                <w:b/>
              </w:rPr>
              <w:t>bbcImproved.py</w:t>
            </w:r>
            <w:r w:rsidRPr="00DD5374">
              <w:rPr>
                <w:rFonts w:ascii="Arial" w:hAnsi="Arial"/>
              </w:rPr>
              <w:t xml:space="preserve"> file shows what the program should look like.</w:t>
            </w:r>
          </w:p>
          <w:p w14:paraId="544BB964" w14:textId="01044180" w:rsidR="001B4774" w:rsidRPr="00DD5374" w:rsidRDefault="001B4774" w:rsidP="00133DE6">
            <w:pPr>
              <w:pStyle w:val="PGKS3text"/>
              <w:rPr>
                <w:rFonts w:ascii="Arial" w:hAnsi="Arial"/>
              </w:rPr>
            </w:pPr>
            <w:r w:rsidRPr="00DD5374">
              <w:rPr>
                <w:rFonts w:ascii="Arial" w:hAnsi="Arial"/>
              </w:rPr>
              <w:t xml:space="preserve">It is critical that the </w:t>
            </w:r>
            <w:r w:rsidR="000A4A4A" w:rsidRPr="00DD5374">
              <w:rPr>
                <w:rFonts w:ascii="Arial" w:hAnsi="Arial"/>
              </w:rPr>
              <w:t>pupil</w:t>
            </w:r>
            <w:r w:rsidRPr="00DD5374">
              <w:rPr>
                <w:rFonts w:ascii="Arial" w:hAnsi="Arial"/>
              </w:rPr>
              <w:t>s try this code out to make sure it works before going any further.</w:t>
            </w:r>
          </w:p>
          <w:p w14:paraId="0A7E745D" w14:textId="74E95C63" w:rsidR="001B4774" w:rsidRPr="00DD5374" w:rsidRDefault="001B4774" w:rsidP="00133DE6">
            <w:pPr>
              <w:pStyle w:val="PGKS3text"/>
              <w:rPr>
                <w:rFonts w:ascii="Arial" w:hAnsi="Arial"/>
              </w:rPr>
            </w:pPr>
            <w:r w:rsidRPr="00DD5374">
              <w:rPr>
                <w:rFonts w:ascii="Arial" w:hAnsi="Arial"/>
              </w:rPr>
              <w:t xml:space="preserve">Discuss the advantages of using a </w:t>
            </w:r>
            <w:r w:rsidR="006046A0">
              <w:rPr>
                <w:rFonts w:ascii="Arial" w:hAnsi="Arial"/>
              </w:rPr>
              <w:t>function</w:t>
            </w:r>
            <w:r w:rsidR="006046A0" w:rsidRPr="00DD5374">
              <w:rPr>
                <w:rFonts w:ascii="Arial" w:hAnsi="Arial"/>
              </w:rPr>
              <w:t xml:space="preserve"> </w:t>
            </w:r>
            <w:r w:rsidRPr="00DD5374">
              <w:rPr>
                <w:rFonts w:ascii="Arial" w:hAnsi="Arial"/>
              </w:rPr>
              <w:t xml:space="preserve">to repeat this code. The program is now significantly shorter, some people may consider it easier to read and if you need to change the original </w:t>
            </w:r>
            <w:r w:rsidRPr="00DD5374">
              <w:rPr>
                <w:rFonts w:ascii="Arial" w:hAnsi="Arial"/>
              </w:rPr>
              <w:lastRenderedPageBreak/>
              <w:t xml:space="preserve">logo </w:t>
            </w:r>
            <w:r w:rsidR="006046A0">
              <w:rPr>
                <w:rFonts w:ascii="Arial" w:hAnsi="Arial"/>
              </w:rPr>
              <w:t>function</w:t>
            </w:r>
            <w:r w:rsidR="006046A0" w:rsidRPr="00DD5374">
              <w:rPr>
                <w:rFonts w:ascii="Arial" w:hAnsi="Arial"/>
              </w:rPr>
              <w:t xml:space="preserve"> </w:t>
            </w:r>
            <w:r w:rsidRPr="00DD5374">
              <w:rPr>
                <w:rFonts w:ascii="Arial" w:hAnsi="Arial"/>
              </w:rPr>
              <w:t xml:space="preserve">then you only need to do it once – not </w:t>
            </w:r>
            <w:r w:rsidR="00590E7A" w:rsidRPr="00DD5374">
              <w:rPr>
                <w:rFonts w:ascii="Arial" w:hAnsi="Arial"/>
              </w:rPr>
              <w:t>four</w:t>
            </w:r>
            <w:r w:rsidRPr="00DD5374">
              <w:rPr>
                <w:rFonts w:ascii="Arial" w:hAnsi="Arial"/>
              </w:rPr>
              <w:t xml:space="preserve"> times over.</w:t>
            </w:r>
          </w:p>
          <w:p w14:paraId="0D78A04A" w14:textId="21E57E76" w:rsidR="001B4774" w:rsidRPr="00DD5374" w:rsidRDefault="001B4774" w:rsidP="00133DE6">
            <w:pPr>
              <w:pStyle w:val="PGKS3text"/>
              <w:rPr>
                <w:rFonts w:ascii="Arial" w:hAnsi="Arial"/>
              </w:rPr>
            </w:pPr>
            <w:r w:rsidRPr="00DD5374">
              <w:rPr>
                <w:rFonts w:ascii="Arial" w:hAnsi="Arial"/>
              </w:rPr>
              <w:t xml:space="preserve">Now you can point out the error in the logo and the </w:t>
            </w:r>
            <w:r w:rsidR="000A4A4A" w:rsidRPr="00DD5374">
              <w:rPr>
                <w:rFonts w:ascii="Arial" w:hAnsi="Arial"/>
              </w:rPr>
              <w:t>pupil</w:t>
            </w:r>
            <w:r w:rsidRPr="00DD5374">
              <w:rPr>
                <w:rFonts w:ascii="Arial" w:hAnsi="Arial"/>
              </w:rPr>
              <w:t>s will only need to fix it once.</w:t>
            </w:r>
          </w:p>
          <w:p w14:paraId="0F90B097" w14:textId="77777777" w:rsidR="001B4774" w:rsidRPr="00DD5374" w:rsidRDefault="001B4774" w:rsidP="00133DE6">
            <w:pPr>
              <w:pStyle w:val="PGKS3text"/>
              <w:rPr>
                <w:rFonts w:ascii="Arial" w:hAnsi="Arial"/>
                <w:b/>
              </w:rPr>
            </w:pPr>
            <w:r w:rsidRPr="00DD5374">
              <w:rPr>
                <w:rFonts w:ascii="Arial" w:hAnsi="Arial"/>
                <w:b/>
              </w:rPr>
              <w:t>Parameters</w:t>
            </w:r>
          </w:p>
          <w:p w14:paraId="2D86B6FC" w14:textId="5F0E66FB" w:rsidR="001B4774" w:rsidRPr="00DD5374" w:rsidRDefault="001B4774" w:rsidP="00133DE6">
            <w:pPr>
              <w:pStyle w:val="PGKS3text"/>
              <w:rPr>
                <w:rFonts w:ascii="Arial" w:hAnsi="Arial"/>
              </w:rPr>
            </w:pPr>
            <w:r w:rsidRPr="00DD5374">
              <w:rPr>
                <w:rFonts w:ascii="Arial" w:hAnsi="Arial"/>
              </w:rPr>
              <w:t xml:space="preserve">Explain to </w:t>
            </w:r>
            <w:r w:rsidR="000A4A4A" w:rsidRPr="00DD5374">
              <w:rPr>
                <w:rFonts w:ascii="Arial" w:hAnsi="Arial"/>
              </w:rPr>
              <w:t>pupil</w:t>
            </w:r>
            <w:r w:rsidRPr="00DD5374">
              <w:rPr>
                <w:rFonts w:ascii="Arial" w:hAnsi="Arial"/>
              </w:rPr>
              <w:t xml:space="preserve">s why parameters are needed in some </w:t>
            </w:r>
            <w:r w:rsidR="006046A0">
              <w:rPr>
                <w:rFonts w:ascii="Arial" w:hAnsi="Arial"/>
              </w:rPr>
              <w:t>functions</w:t>
            </w:r>
            <w:r w:rsidRPr="00DD5374">
              <w:rPr>
                <w:rFonts w:ascii="Arial" w:hAnsi="Arial"/>
              </w:rPr>
              <w:t>. Lending some money, boiling an egg (3 minutes for soft – 5 minutes for hard) and running a race (100m, 400m, 1500m…) are all examples of the same principle.</w:t>
            </w:r>
          </w:p>
          <w:p w14:paraId="7957C005" w14:textId="5724CECD" w:rsidR="001B4774" w:rsidRPr="00DD5374" w:rsidRDefault="00321249" w:rsidP="00133DE6">
            <w:pPr>
              <w:pStyle w:val="PGKS3text"/>
              <w:rPr>
                <w:rFonts w:ascii="Arial" w:hAnsi="Arial"/>
              </w:rPr>
            </w:pPr>
            <w:r w:rsidRPr="00DD5374">
              <w:rPr>
                <w:rFonts w:ascii="Arial" w:hAnsi="Arial"/>
              </w:rPr>
              <w:t xml:space="preserve">Ask the </w:t>
            </w:r>
            <w:r w:rsidR="000A4A4A" w:rsidRPr="00DD5374">
              <w:rPr>
                <w:rFonts w:ascii="Arial" w:hAnsi="Arial"/>
              </w:rPr>
              <w:t>pupil</w:t>
            </w:r>
            <w:r w:rsidRPr="00DD5374">
              <w:rPr>
                <w:rFonts w:ascii="Arial" w:hAnsi="Arial"/>
              </w:rPr>
              <w:t>s to</w:t>
            </w:r>
            <w:r w:rsidR="001B4774" w:rsidRPr="00DD5374">
              <w:rPr>
                <w:rFonts w:ascii="Arial" w:hAnsi="Arial"/>
              </w:rPr>
              <w:t xml:space="preserve"> try the sample code </w:t>
            </w:r>
            <w:r w:rsidRPr="00DD5374">
              <w:rPr>
                <w:rFonts w:ascii="Arial" w:hAnsi="Arial"/>
              </w:rPr>
              <w:t xml:space="preserve">in a new Python program </w:t>
            </w:r>
            <w:r w:rsidR="001B4774" w:rsidRPr="00DD5374">
              <w:rPr>
                <w:rFonts w:ascii="Arial" w:hAnsi="Arial"/>
              </w:rPr>
              <w:t xml:space="preserve">and see how the </w:t>
            </w:r>
            <w:r w:rsidR="006046A0">
              <w:rPr>
                <w:rFonts w:ascii="Arial" w:hAnsi="Arial"/>
              </w:rPr>
              <w:t>function</w:t>
            </w:r>
            <w:r w:rsidR="006046A0" w:rsidRPr="00DD5374">
              <w:rPr>
                <w:rFonts w:ascii="Arial" w:hAnsi="Arial"/>
              </w:rPr>
              <w:t xml:space="preserve"> </w:t>
            </w:r>
            <w:proofErr w:type="spellStart"/>
            <w:r w:rsidRPr="00DD5374">
              <w:rPr>
                <w:rFonts w:ascii="Arial" w:hAnsi="Arial"/>
                <w:b/>
              </w:rPr>
              <w:t>printDouble</w:t>
            </w:r>
            <w:proofErr w:type="spellEnd"/>
            <w:r w:rsidR="001B4774" w:rsidRPr="00DD5374">
              <w:rPr>
                <w:rFonts w:ascii="Arial" w:hAnsi="Arial"/>
              </w:rPr>
              <w:t xml:space="preserve"> doubles whatever value gets passed to it.</w:t>
            </w:r>
          </w:p>
          <w:p w14:paraId="76FA834F" w14:textId="454FC365" w:rsidR="001B4774" w:rsidRPr="00DD5374" w:rsidRDefault="001B4774" w:rsidP="00133DE6">
            <w:pPr>
              <w:pStyle w:val="PGKS3text"/>
              <w:rPr>
                <w:rFonts w:ascii="Arial" w:hAnsi="Arial"/>
              </w:rPr>
            </w:pPr>
            <w:r w:rsidRPr="00CC3629">
              <w:rPr>
                <w:rFonts w:ascii="Arial" w:hAnsi="Arial"/>
                <w:b/>
              </w:rPr>
              <w:t xml:space="preserve">Worksheet </w:t>
            </w:r>
            <w:r w:rsidR="003F7DAA" w:rsidRPr="00CC3629">
              <w:rPr>
                <w:rFonts w:ascii="Arial" w:hAnsi="Arial"/>
                <w:b/>
              </w:rPr>
              <w:t>4</w:t>
            </w:r>
            <w:r w:rsidRPr="00DD5374">
              <w:rPr>
                <w:rFonts w:ascii="Arial" w:hAnsi="Arial"/>
              </w:rPr>
              <w:t xml:space="preserve"> tells the </w:t>
            </w:r>
            <w:r w:rsidR="000A4A4A" w:rsidRPr="00DD5374">
              <w:rPr>
                <w:rFonts w:ascii="Arial" w:hAnsi="Arial"/>
              </w:rPr>
              <w:t>pupil</w:t>
            </w:r>
            <w:r w:rsidRPr="00DD5374">
              <w:rPr>
                <w:rFonts w:ascii="Arial" w:hAnsi="Arial"/>
              </w:rPr>
              <w:t xml:space="preserve">s to take a Python program </w:t>
            </w:r>
            <w:r w:rsidRPr="00DD5374">
              <w:rPr>
                <w:rFonts w:ascii="Arial" w:hAnsi="Arial"/>
                <w:b/>
              </w:rPr>
              <w:t>longProgram.py</w:t>
            </w:r>
            <w:r w:rsidR="0088562D" w:rsidRPr="00DD5374">
              <w:rPr>
                <w:rFonts w:ascii="Arial" w:hAnsi="Arial"/>
              </w:rPr>
              <w:t xml:space="preserve"> and improve it using the skills they have been exploring.</w:t>
            </w:r>
          </w:p>
          <w:p w14:paraId="3E45B491" w14:textId="3ED73C2A" w:rsidR="00F02B60" w:rsidRPr="00DD5374" w:rsidRDefault="005535A6" w:rsidP="00133DE6">
            <w:pPr>
              <w:pStyle w:val="PGKS3text"/>
              <w:rPr>
                <w:rFonts w:ascii="Arial" w:hAnsi="Arial"/>
              </w:rPr>
            </w:pPr>
            <w:r w:rsidRPr="00DD5374">
              <w:rPr>
                <w:rFonts w:ascii="Arial" w:hAnsi="Arial"/>
              </w:rPr>
              <w:t>Tasks 1 and 2 walk</w:t>
            </w:r>
            <w:r w:rsidR="00F02B60" w:rsidRPr="00DD5374">
              <w:rPr>
                <w:rFonts w:ascii="Arial" w:hAnsi="Arial"/>
              </w:rPr>
              <w:t xml:space="preserve"> the </w:t>
            </w:r>
            <w:r w:rsidR="000A4A4A" w:rsidRPr="00DD5374">
              <w:rPr>
                <w:rFonts w:ascii="Arial" w:hAnsi="Arial"/>
              </w:rPr>
              <w:t>pupil</w:t>
            </w:r>
            <w:r w:rsidR="00F02B60" w:rsidRPr="00DD5374">
              <w:rPr>
                <w:rFonts w:ascii="Arial" w:hAnsi="Arial"/>
              </w:rPr>
              <w:t xml:space="preserve"> through replacing</w:t>
            </w:r>
            <w:r w:rsidR="0088562D" w:rsidRPr="00DD5374">
              <w:rPr>
                <w:rFonts w:ascii="Arial" w:hAnsi="Arial"/>
              </w:rPr>
              <w:t xml:space="preserve"> the 5 lines that print the program title and time/date</w:t>
            </w:r>
            <w:r w:rsidR="00F02B60" w:rsidRPr="00DD5374">
              <w:rPr>
                <w:rFonts w:ascii="Arial" w:hAnsi="Arial"/>
              </w:rPr>
              <w:t xml:space="preserve"> – just like the BBC program. The </w:t>
            </w:r>
            <w:r w:rsidR="00F02B60" w:rsidRPr="00DD5374">
              <w:rPr>
                <w:rFonts w:ascii="Arial" w:hAnsi="Arial"/>
                <w:b/>
              </w:rPr>
              <w:t>longProgramStep1.py</w:t>
            </w:r>
            <w:r w:rsidR="00F02B60" w:rsidRPr="00DD5374">
              <w:rPr>
                <w:rFonts w:ascii="Arial" w:hAnsi="Arial"/>
              </w:rPr>
              <w:t xml:space="preserve"> file shows what the code should look like.</w:t>
            </w:r>
          </w:p>
          <w:p w14:paraId="0E412F70" w14:textId="77777777" w:rsidR="00F02B60" w:rsidRPr="00DD5374" w:rsidRDefault="00F02B60" w:rsidP="00133DE6">
            <w:pPr>
              <w:pStyle w:val="PGKS3text"/>
              <w:rPr>
                <w:rFonts w:ascii="Arial" w:hAnsi="Arial"/>
              </w:rPr>
            </w:pPr>
            <w:r w:rsidRPr="00DD5374">
              <w:rPr>
                <w:rFonts w:ascii="Arial" w:hAnsi="Arial"/>
              </w:rPr>
              <w:t xml:space="preserve">Task </w:t>
            </w:r>
            <w:proofErr w:type="gramStart"/>
            <w:r w:rsidRPr="00DD5374">
              <w:rPr>
                <w:rFonts w:ascii="Arial" w:hAnsi="Arial"/>
              </w:rPr>
              <w:t>3  further</w:t>
            </w:r>
            <w:proofErr w:type="gramEnd"/>
            <w:r w:rsidRPr="00DD5374">
              <w:rPr>
                <w:rFonts w:ascii="Arial" w:hAnsi="Arial"/>
              </w:rPr>
              <w:t xml:space="preserve"> improves the program by repeating the 5 print lines with the information about that program.</w:t>
            </w:r>
          </w:p>
          <w:p w14:paraId="18D63016" w14:textId="6BFF7C47" w:rsidR="00F02B60" w:rsidRPr="00DD5374" w:rsidRDefault="005535A6" w:rsidP="00133DE6">
            <w:pPr>
              <w:pStyle w:val="PGKS3text"/>
              <w:rPr>
                <w:rFonts w:ascii="Arial" w:hAnsi="Arial"/>
              </w:rPr>
            </w:pPr>
            <w:r w:rsidRPr="00DD5374">
              <w:rPr>
                <w:rFonts w:ascii="Arial" w:hAnsi="Arial"/>
              </w:rPr>
              <w:t>The final extension</w:t>
            </w:r>
            <w:r w:rsidR="00F02B60" w:rsidRPr="00DD5374">
              <w:rPr>
                <w:rFonts w:ascii="Arial" w:hAnsi="Arial"/>
              </w:rPr>
              <w:t xml:space="preserve"> step involves </w:t>
            </w:r>
            <w:proofErr w:type="spellStart"/>
            <w:r w:rsidR="00F02B60" w:rsidRPr="00DD5374">
              <w:rPr>
                <w:rFonts w:ascii="Arial" w:hAnsi="Arial"/>
              </w:rPr>
              <w:t>th</w:t>
            </w:r>
            <w:proofErr w:type="spellEnd"/>
            <w:r w:rsidR="00F02B60" w:rsidRPr="00DD5374">
              <w:rPr>
                <w:rFonts w:ascii="Arial" w:hAnsi="Arial"/>
              </w:rPr>
              <w:t xml:space="preserve"> use of lists and </w:t>
            </w:r>
            <w:r w:rsidR="00F02B60" w:rsidRPr="00DD5374">
              <w:rPr>
                <w:rFonts w:ascii="Arial" w:hAnsi="Arial"/>
                <w:b/>
              </w:rPr>
              <w:t>for</w:t>
            </w:r>
            <w:r w:rsidR="00F02B60" w:rsidRPr="00DD5374">
              <w:rPr>
                <w:rFonts w:ascii="Arial" w:hAnsi="Arial"/>
              </w:rPr>
              <w:t xml:space="preserve"> loops to extract the information for each program. This will be a challenging task for most </w:t>
            </w:r>
            <w:r w:rsidR="000A4A4A" w:rsidRPr="00DD5374">
              <w:rPr>
                <w:rFonts w:ascii="Arial" w:hAnsi="Arial"/>
              </w:rPr>
              <w:t>pupil</w:t>
            </w:r>
            <w:r w:rsidR="00F02B60" w:rsidRPr="00DD5374">
              <w:rPr>
                <w:rFonts w:ascii="Arial" w:hAnsi="Arial"/>
              </w:rPr>
              <w:t>s and is very much an extension activity.</w:t>
            </w:r>
          </w:p>
          <w:p w14:paraId="67223A62" w14:textId="77777777" w:rsidR="00590E7A" w:rsidRPr="00DD5374" w:rsidRDefault="00590E7A" w:rsidP="00133DE6">
            <w:pPr>
              <w:pStyle w:val="PGKS3text"/>
              <w:rPr>
                <w:rFonts w:ascii="Arial" w:hAnsi="Arial"/>
              </w:rPr>
            </w:pPr>
          </w:p>
          <w:p w14:paraId="38EC50F1" w14:textId="2726BB36" w:rsidR="003F7DAA" w:rsidRPr="001B4774" w:rsidRDefault="003F7DAA" w:rsidP="00133DE6">
            <w:pPr>
              <w:pStyle w:val="PGKS3text"/>
            </w:pPr>
            <w:r w:rsidRPr="00DD5374">
              <w:rPr>
                <w:rFonts w:ascii="Arial" w:hAnsi="Arial"/>
              </w:rPr>
              <w:t xml:space="preserve">Give out </w:t>
            </w:r>
            <w:r w:rsidRPr="00727D42">
              <w:rPr>
                <w:rFonts w:ascii="Arial" w:hAnsi="Arial"/>
                <w:b/>
              </w:rPr>
              <w:t>Homework 4</w:t>
            </w:r>
            <w:r w:rsidRPr="00DD5374">
              <w:rPr>
                <w:rFonts w:ascii="Arial" w:hAnsi="Arial"/>
              </w:rPr>
              <w:t>.</w:t>
            </w:r>
          </w:p>
        </w:tc>
        <w:tc>
          <w:tcPr>
            <w:tcW w:w="2576" w:type="dxa"/>
            <w:tcBorders>
              <w:left w:val="single" w:sz="4" w:space="0" w:color="0070C0"/>
              <w:bottom w:val="single" w:sz="4" w:space="0" w:color="0070C0"/>
            </w:tcBorders>
            <w:tcMar>
              <w:top w:w="0" w:type="dxa"/>
              <w:left w:w="108" w:type="dxa"/>
              <w:bottom w:w="0" w:type="dxa"/>
              <w:right w:w="108" w:type="dxa"/>
            </w:tcMar>
          </w:tcPr>
          <w:p w14:paraId="5CE9FACE" w14:textId="1AF41E8F" w:rsidR="00D50A45" w:rsidRPr="00DD5374" w:rsidRDefault="00D50A45" w:rsidP="00133DE6">
            <w:pPr>
              <w:pStyle w:val="PGKS3text"/>
              <w:rPr>
                <w:rFonts w:ascii="Arial" w:hAnsi="Arial"/>
              </w:rPr>
            </w:pPr>
            <w:r w:rsidRPr="00DD5374">
              <w:rPr>
                <w:rFonts w:ascii="Arial" w:hAnsi="Arial"/>
              </w:rPr>
              <w:lastRenderedPageBreak/>
              <w:t xml:space="preserve">PowerPoint Guide: </w:t>
            </w:r>
            <w:r w:rsidR="00A84648" w:rsidRPr="00DD5374">
              <w:rPr>
                <w:rFonts w:ascii="Arial" w:hAnsi="Arial"/>
              </w:rPr>
              <w:t>Python</w:t>
            </w:r>
            <w:r w:rsidR="002E0F71" w:rsidRPr="00DD5374">
              <w:rPr>
                <w:rFonts w:ascii="Arial" w:hAnsi="Arial"/>
              </w:rPr>
              <w:t xml:space="preserve"> Next Steps</w:t>
            </w:r>
            <w:r w:rsidR="00A84648" w:rsidRPr="00DD5374">
              <w:rPr>
                <w:rFonts w:ascii="Arial" w:hAnsi="Arial"/>
              </w:rPr>
              <w:t xml:space="preserve"> L4</w:t>
            </w:r>
            <w:r w:rsidRPr="00DD5374">
              <w:rPr>
                <w:rFonts w:ascii="Arial" w:hAnsi="Arial"/>
              </w:rPr>
              <w:t xml:space="preserve"> </w:t>
            </w:r>
            <w:r w:rsidR="00337B91">
              <w:rPr>
                <w:rFonts w:ascii="Arial" w:hAnsi="Arial"/>
              </w:rPr>
              <w:t>Introducing functions</w:t>
            </w:r>
          </w:p>
          <w:p w14:paraId="470D8A66" w14:textId="77777777" w:rsidR="0088562D" w:rsidRPr="00DD5374" w:rsidRDefault="0088562D" w:rsidP="00133DE6">
            <w:pPr>
              <w:pStyle w:val="PGKS3text"/>
              <w:rPr>
                <w:rFonts w:ascii="Arial" w:hAnsi="Arial"/>
              </w:rPr>
            </w:pPr>
          </w:p>
          <w:p w14:paraId="6D8351EE" w14:textId="77777777" w:rsidR="0088562D" w:rsidRPr="00DD5374" w:rsidRDefault="0088562D" w:rsidP="00133DE6">
            <w:pPr>
              <w:pStyle w:val="PGKS3text"/>
              <w:rPr>
                <w:rFonts w:ascii="Arial" w:hAnsi="Arial"/>
              </w:rPr>
            </w:pPr>
          </w:p>
          <w:p w14:paraId="61EB005C" w14:textId="77777777" w:rsidR="0088562D" w:rsidRPr="00DD5374" w:rsidRDefault="0088562D" w:rsidP="00133DE6">
            <w:pPr>
              <w:pStyle w:val="PGKS3text"/>
              <w:rPr>
                <w:rFonts w:ascii="Arial" w:hAnsi="Arial"/>
              </w:rPr>
            </w:pPr>
          </w:p>
          <w:p w14:paraId="0F79AEA7" w14:textId="77777777" w:rsidR="0088562D" w:rsidRPr="00DD5374" w:rsidRDefault="0088562D" w:rsidP="00133DE6">
            <w:pPr>
              <w:pStyle w:val="PGKS3text"/>
              <w:rPr>
                <w:rFonts w:ascii="Arial" w:hAnsi="Arial"/>
              </w:rPr>
            </w:pPr>
          </w:p>
          <w:p w14:paraId="4A2DFF5B" w14:textId="77777777" w:rsidR="0088562D" w:rsidRPr="00DD5374" w:rsidRDefault="0088562D" w:rsidP="00133DE6">
            <w:pPr>
              <w:pStyle w:val="PGKS3text"/>
              <w:rPr>
                <w:rFonts w:ascii="Arial" w:hAnsi="Arial"/>
              </w:rPr>
            </w:pPr>
          </w:p>
          <w:p w14:paraId="11A819EA" w14:textId="77777777" w:rsidR="00CC3629" w:rsidRDefault="00590E7A" w:rsidP="00133DE6">
            <w:pPr>
              <w:pStyle w:val="PGKS3text"/>
              <w:rPr>
                <w:rFonts w:ascii="Arial" w:hAnsi="Arial"/>
              </w:rPr>
            </w:pPr>
            <w:r w:rsidRPr="00DD5374">
              <w:rPr>
                <w:rFonts w:ascii="Arial" w:hAnsi="Arial"/>
              </w:rPr>
              <w:br/>
            </w:r>
          </w:p>
          <w:p w14:paraId="61AA12DC" w14:textId="6D9F41B1" w:rsidR="0088562D" w:rsidRPr="00DD5374" w:rsidRDefault="0088562D" w:rsidP="00133DE6">
            <w:pPr>
              <w:pStyle w:val="PGKS3text"/>
              <w:rPr>
                <w:rFonts w:ascii="Arial" w:hAnsi="Arial"/>
              </w:rPr>
            </w:pPr>
            <w:r w:rsidRPr="00DD5374">
              <w:rPr>
                <w:rFonts w:ascii="Arial" w:hAnsi="Arial"/>
              </w:rPr>
              <w:t>bbc.py</w:t>
            </w:r>
          </w:p>
          <w:p w14:paraId="174785BC" w14:textId="15F446F4" w:rsidR="00D50A45" w:rsidRPr="00DD5374" w:rsidRDefault="0088562D" w:rsidP="00133DE6">
            <w:pPr>
              <w:pStyle w:val="PGKS3text"/>
              <w:rPr>
                <w:rFonts w:ascii="Arial" w:hAnsi="Arial"/>
              </w:rPr>
            </w:pPr>
            <w:r w:rsidRPr="00DD5374">
              <w:rPr>
                <w:rFonts w:ascii="Arial" w:hAnsi="Arial"/>
              </w:rPr>
              <w:t>bbcImproved.py</w:t>
            </w:r>
          </w:p>
          <w:p w14:paraId="5752B244" w14:textId="77777777" w:rsidR="0088562D" w:rsidRPr="00DD5374" w:rsidRDefault="0088562D" w:rsidP="00133DE6">
            <w:pPr>
              <w:pStyle w:val="PGKS3text"/>
              <w:rPr>
                <w:rFonts w:ascii="Arial" w:hAnsi="Arial"/>
              </w:rPr>
            </w:pPr>
          </w:p>
          <w:p w14:paraId="1A8DBA50" w14:textId="77777777" w:rsidR="0088562D" w:rsidRPr="00DD5374" w:rsidRDefault="0088562D" w:rsidP="00133DE6">
            <w:pPr>
              <w:pStyle w:val="PGKS3text"/>
              <w:rPr>
                <w:rFonts w:ascii="Arial" w:hAnsi="Arial"/>
              </w:rPr>
            </w:pPr>
          </w:p>
          <w:p w14:paraId="4A316036" w14:textId="77777777" w:rsidR="0088562D" w:rsidRPr="00DD5374" w:rsidRDefault="0088562D" w:rsidP="00133DE6">
            <w:pPr>
              <w:pStyle w:val="PGKS3text"/>
              <w:rPr>
                <w:rFonts w:ascii="Arial" w:hAnsi="Arial"/>
              </w:rPr>
            </w:pPr>
          </w:p>
          <w:p w14:paraId="6344C697" w14:textId="77777777" w:rsidR="0088562D" w:rsidRPr="00DD5374" w:rsidRDefault="0088562D" w:rsidP="00133DE6">
            <w:pPr>
              <w:pStyle w:val="PGKS3text"/>
              <w:rPr>
                <w:rFonts w:ascii="Arial" w:hAnsi="Arial"/>
              </w:rPr>
            </w:pPr>
          </w:p>
          <w:p w14:paraId="608379ED" w14:textId="77777777" w:rsidR="0088562D" w:rsidRPr="00DD5374" w:rsidRDefault="0088562D" w:rsidP="00133DE6">
            <w:pPr>
              <w:pStyle w:val="PGKS3text"/>
              <w:rPr>
                <w:rFonts w:ascii="Arial" w:hAnsi="Arial"/>
              </w:rPr>
            </w:pPr>
          </w:p>
          <w:p w14:paraId="2EE96898" w14:textId="77777777" w:rsidR="0088562D" w:rsidRPr="00DD5374" w:rsidRDefault="0088562D" w:rsidP="00133DE6">
            <w:pPr>
              <w:pStyle w:val="PGKS3text"/>
              <w:rPr>
                <w:rFonts w:ascii="Arial" w:hAnsi="Arial"/>
              </w:rPr>
            </w:pPr>
          </w:p>
          <w:p w14:paraId="4B5E4D7C" w14:textId="77777777" w:rsidR="0088562D" w:rsidRPr="00DD5374" w:rsidRDefault="0088562D" w:rsidP="00133DE6">
            <w:pPr>
              <w:pStyle w:val="PGKS3text"/>
              <w:rPr>
                <w:rFonts w:ascii="Arial" w:hAnsi="Arial"/>
              </w:rPr>
            </w:pPr>
          </w:p>
          <w:p w14:paraId="7BCF65B6" w14:textId="77777777" w:rsidR="0088562D" w:rsidRPr="00DD5374" w:rsidRDefault="0088562D" w:rsidP="00133DE6">
            <w:pPr>
              <w:pStyle w:val="PGKS3text"/>
              <w:rPr>
                <w:rFonts w:ascii="Arial" w:hAnsi="Arial"/>
              </w:rPr>
            </w:pPr>
          </w:p>
          <w:p w14:paraId="5E7DE4E3" w14:textId="77777777" w:rsidR="0088562D" w:rsidRPr="00DD5374" w:rsidRDefault="0088562D" w:rsidP="00133DE6">
            <w:pPr>
              <w:pStyle w:val="PGKS3text"/>
              <w:rPr>
                <w:rFonts w:ascii="Arial" w:hAnsi="Arial"/>
              </w:rPr>
            </w:pPr>
          </w:p>
          <w:p w14:paraId="1EC2B65A" w14:textId="77777777" w:rsidR="0088562D" w:rsidRPr="00DD5374" w:rsidRDefault="0088562D" w:rsidP="00133DE6">
            <w:pPr>
              <w:pStyle w:val="PGKS3text"/>
              <w:rPr>
                <w:rFonts w:ascii="Arial" w:hAnsi="Arial"/>
              </w:rPr>
            </w:pPr>
          </w:p>
          <w:p w14:paraId="2EDA6507" w14:textId="77777777" w:rsidR="0088562D" w:rsidRPr="00DD5374" w:rsidRDefault="0088562D" w:rsidP="00133DE6">
            <w:pPr>
              <w:pStyle w:val="PGKS3text"/>
              <w:rPr>
                <w:rFonts w:ascii="Arial" w:hAnsi="Arial"/>
              </w:rPr>
            </w:pPr>
          </w:p>
          <w:p w14:paraId="0B627837" w14:textId="77777777" w:rsidR="0088562D" w:rsidRPr="00DD5374" w:rsidRDefault="0088562D" w:rsidP="00133DE6">
            <w:pPr>
              <w:pStyle w:val="PGKS3text"/>
              <w:rPr>
                <w:rFonts w:ascii="Arial" w:hAnsi="Arial"/>
              </w:rPr>
            </w:pPr>
          </w:p>
          <w:p w14:paraId="5BAA9212" w14:textId="77777777" w:rsidR="0088562D" w:rsidRPr="00DD5374" w:rsidRDefault="0088562D" w:rsidP="00133DE6">
            <w:pPr>
              <w:pStyle w:val="PGKS3text"/>
              <w:rPr>
                <w:rFonts w:ascii="Arial" w:hAnsi="Arial"/>
              </w:rPr>
            </w:pPr>
          </w:p>
          <w:p w14:paraId="39B2B04E" w14:textId="77777777" w:rsidR="0088562D" w:rsidRPr="00DD5374" w:rsidRDefault="0088562D" w:rsidP="00133DE6">
            <w:pPr>
              <w:pStyle w:val="PGKS3text"/>
              <w:rPr>
                <w:rFonts w:ascii="Arial" w:hAnsi="Arial"/>
              </w:rPr>
            </w:pPr>
          </w:p>
          <w:p w14:paraId="17226C2B" w14:textId="77777777" w:rsidR="0088562D" w:rsidRPr="00DD5374" w:rsidRDefault="0088562D" w:rsidP="00133DE6">
            <w:pPr>
              <w:pStyle w:val="PGKS3text"/>
              <w:rPr>
                <w:rFonts w:ascii="Arial" w:hAnsi="Arial"/>
              </w:rPr>
            </w:pPr>
          </w:p>
          <w:p w14:paraId="1E9C5A35" w14:textId="77777777" w:rsidR="0088562D" w:rsidRPr="00DD5374" w:rsidRDefault="0088562D" w:rsidP="00133DE6">
            <w:pPr>
              <w:pStyle w:val="PGKS3text"/>
              <w:rPr>
                <w:rFonts w:ascii="Arial" w:hAnsi="Arial"/>
              </w:rPr>
            </w:pPr>
          </w:p>
          <w:p w14:paraId="6F3D59A6" w14:textId="77777777" w:rsidR="0088562D" w:rsidRPr="00DD5374" w:rsidRDefault="0088562D" w:rsidP="00133DE6">
            <w:pPr>
              <w:pStyle w:val="PGKS3text"/>
              <w:rPr>
                <w:rFonts w:ascii="Arial" w:hAnsi="Arial"/>
              </w:rPr>
            </w:pPr>
          </w:p>
          <w:p w14:paraId="4D58AA33" w14:textId="77777777" w:rsidR="00CC3629" w:rsidRDefault="00CC3629" w:rsidP="00133DE6">
            <w:pPr>
              <w:pStyle w:val="PGKS3text"/>
              <w:rPr>
                <w:rFonts w:ascii="Arial" w:hAnsi="Arial"/>
              </w:rPr>
            </w:pPr>
          </w:p>
          <w:p w14:paraId="3DB5DF8D" w14:textId="77777777" w:rsidR="00CC3629" w:rsidRDefault="00CC3629" w:rsidP="00133DE6">
            <w:pPr>
              <w:pStyle w:val="PGKS3text"/>
              <w:rPr>
                <w:rFonts w:ascii="Arial" w:hAnsi="Arial"/>
              </w:rPr>
            </w:pPr>
          </w:p>
          <w:p w14:paraId="5AF59E64" w14:textId="77777777" w:rsidR="00CC3629" w:rsidRDefault="00CC3629" w:rsidP="00133DE6">
            <w:pPr>
              <w:pStyle w:val="PGKS3text"/>
              <w:rPr>
                <w:rFonts w:ascii="Arial" w:hAnsi="Arial"/>
              </w:rPr>
            </w:pPr>
          </w:p>
          <w:p w14:paraId="15658987" w14:textId="56FA49FF" w:rsidR="0088562D" w:rsidRPr="00DD5374" w:rsidRDefault="0088562D" w:rsidP="00133DE6">
            <w:pPr>
              <w:pStyle w:val="PGKS3text"/>
              <w:rPr>
                <w:rFonts w:ascii="Arial" w:hAnsi="Arial"/>
              </w:rPr>
            </w:pPr>
            <w:r w:rsidRPr="00DD5374">
              <w:rPr>
                <w:rFonts w:ascii="Arial" w:hAnsi="Arial"/>
              </w:rPr>
              <w:t>parametersExample.py</w:t>
            </w:r>
          </w:p>
          <w:p w14:paraId="7359B371" w14:textId="77777777" w:rsidR="0088562D" w:rsidRPr="00DD5374" w:rsidRDefault="0088562D" w:rsidP="00133DE6">
            <w:pPr>
              <w:pStyle w:val="PGKS3text"/>
              <w:rPr>
                <w:rFonts w:ascii="Arial" w:hAnsi="Arial"/>
              </w:rPr>
            </w:pPr>
          </w:p>
          <w:p w14:paraId="3BC0477C" w14:textId="77777777" w:rsidR="0088562D" w:rsidRPr="00DD5374" w:rsidRDefault="0088562D" w:rsidP="00133DE6">
            <w:pPr>
              <w:pStyle w:val="PGKS3text"/>
              <w:rPr>
                <w:rFonts w:ascii="Arial" w:hAnsi="Arial"/>
              </w:rPr>
            </w:pPr>
          </w:p>
          <w:p w14:paraId="5A8334DD" w14:textId="77777777" w:rsidR="0088562D" w:rsidRPr="00DD5374" w:rsidRDefault="0088562D" w:rsidP="00133DE6">
            <w:pPr>
              <w:pStyle w:val="PGKS3text"/>
              <w:rPr>
                <w:rFonts w:ascii="Arial" w:hAnsi="Arial"/>
              </w:rPr>
            </w:pPr>
          </w:p>
          <w:p w14:paraId="768FF3CC" w14:textId="28596B61" w:rsidR="0088562D" w:rsidRDefault="0088562D" w:rsidP="00133DE6">
            <w:pPr>
              <w:pStyle w:val="PGKS3text"/>
              <w:rPr>
                <w:rFonts w:ascii="Arial" w:hAnsi="Arial"/>
              </w:rPr>
            </w:pPr>
          </w:p>
          <w:p w14:paraId="097941DB" w14:textId="77777777" w:rsidR="00CC3629" w:rsidRPr="00DD5374" w:rsidRDefault="00CC3629" w:rsidP="00133DE6">
            <w:pPr>
              <w:pStyle w:val="PGKS3text"/>
              <w:rPr>
                <w:rFonts w:ascii="Arial" w:hAnsi="Arial"/>
              </w:rPr>
            </w:pPr>
          </w:p>
          <w:p w14:paraId="5400A668" w14:textId="77777777" w:rsidR="0088562D" w:rsidRPr="00DD5374" w:rsidRDefault="0088562D" w:rsidP="00133DE6">
            <w:pPr>
              <w:pStyle w:val="PGKS3text"/>
              <w:rPr>
                <w:rFonts w:ascii="Arial" w:hAnsi="Arial"/>
              </w:rPr>
            </w:pPr>
          </w:p>
          <w:p w14:paraId="0B8E480B" w14:textId="2DD37002" w:rsidR="0088562D" w:rsidRPr="00DD5374" w:rsidRDefault="003B2B31" w:rsidP="00133DE6">
            <w:pPr>
              <w:pStyle w:val="PGKS3text"/>
              <w:rPr>
                <w:rFonts w:ascii="Arial" w:hAnsi="Arial"/>
              </w:rPr>
            </w:pPr>
            <w:r w:rsidRPr="00DD5374">
              <w:rPr>
                <w:rFonts w:ascii="Arial" w:hAnsi="Arial"/>
              </w:rPr>
              <w:t xml:space="preserve">Python Next Steps </w:t>
            </w:r>
            <w:r w:rsidR="0088562D" w:rsidRPr="00DD5374">
              <w:rPr>
                <w:rFonts w:ascii="Arial" w:hAnsi="Arial"/>
              </w:rPr>
              <w:t xml:space="preserve">Worksheet </w:t>
            </w:r>
            <w:r w:rsidR="003F7DAA" w:rsidRPr="00DD5374">
              <w:rPr>
                <w:rFonts w:ascii="Arial" w:hAnsi="Arial"/>
              </w:rPr>
              <w:t>4</w:t>
            </w:r>
          </w:p>
          <w:p w14:paraId="6C6E9134" w14:textId="77777777" w:rsidR="0088562D" w:rsidRPr="00DD5374" w:rsidRDefault="0088562D" w:rsidP="00133DE6">
            <w:pPr>
              <w:pStyle w:val="PGKS3text"/>
              <w:rPr>
                <w:rFonts w:ascii="Arial" w:hAnsi="Arial"/>
              </w:rPr>
            </w:pPr>
            <w:r w:rsidRPr="00DD5374">
              <w:rPr>
                <w:rFonts w:ascii="Arial" w:hAnsi="Arial"/>
              </w:rPr>
              <w:t>longProgram.py</w:t>
            </w:r>
          </w:p>
          <w:p w14:paraId="7A3866EA" w14:textId="77777777" w:rsidR="0088562D" w:rsidRPr="00DD5374" w:rsidRDefault="0088562D" w:rsidP="00133DE6">
            <w:pPr>
              <w:pStyle w:val="PGKS3text"/>
              <w:rPr>
                <w:rFonts w:ascii="Arial" w:hAnsi="Arial"/>
              </w:rPr>
            </w:pPr>
            <w:r w:rsidRPr="00DD5374">
              <w:rPr>
                <w:rFonts w:ascii="Arial" w:hAnsi="Arial"/>
              </w:rPr>
              <w:t>longProgramStep1.py</w:t>
            </w:r>
          </w:p>
          <w:p w14:paraId="50345D1F" w14:textId="77777777" w:rsidR="0088562D" w:rsidRPr="00DD5374" w:rsidRDefault="0088562D" w:rsidP="00133DE6">
            <w:pPr>
              <w:pStyle w:val="PGKS3text"/>
              <w:rPr>
                <w:rFonts w:ascii="Arial" w:hAnsi="Arial"/>
              </w:rPr>
            </w:pPr>
            <w:r w:rsidRPr="00DD5374">
              <w:rPr>
                <w:rFonts w:ascii="Arial" w:hAnsi="Arial"/>
              </w:rPr>
              <w:t>longProgramStep2.py</w:t>
            </w:r>
          </w:p>
          <w:p w14:paraId="0F3F7148" w14:textId="104F79CF" w:rsidR="0088562D" w:rsidRPr="00DD5374" w:rsidRDefault="0088562D" w:rsidP="00133DE6">
            <w:pPr>
              <w:pStyle w:val="PGKS3text"/>
              <w:rPr>
                <w:rFonts w:ascii="Arial" w:hAnsi="Arial"/>
              </w:rPr>
            </w:pPr>
            <w:r w:rsidRPr="00DD5374">
              <w:rPr>
                <w:rFonts w:ascii="Arial" w:hAnsi="Arial"/>
              </w:rPr>
              <w:t>longProgramStep3.py</w:t>
            </w:r>
          </w:p>
          <w:p w14:paraId="3AC04473" w14:textId="77777777" w:rsidR="00D50A45" w:rsidRPr="00DD5374" w:rsidRDefault="00D50A45" w:rsidP="00133DE6">
            <w:pPr>
              <w:pStyle w:val="PGKS3text"/>
              <w:rPr>
                <w:rFonts w:ascii="Arial" w:hAnsi="Arial"/>
              </w:rPr>
            </w:pPr>
          </w:p>
          <w:p w14:paraId="13E8D8E4" w14:textId="77777777" w:rsidR="00D50A45" w:rsidRPr="00DD5374" w:rsidRDefault="00D50A45" w:rsidP="00133DE6">
            <w:pPr>
              <w:pStyle w:val="PGKS3text"/>
              <w:rPr>
                <w:rFonts w:ascii="Arial" w:hAnsi="Arial"/>
              </w:rPr>
            </w:pPr>
          </w:p>
          <w:p w14:paraId="66D5673C" w14:textId="31B19C20" w:rsidR="003F7DAA" w:rsidRDefault="003F7DAA" w:rsidP="00133DE6">
            <w:pPr>
              <w:pStyle w:val="PGKS3text"/>
              <w:rPr>
                <w:rFonts w:ascii="Arial" w:hAnsi="Arial"/>
              </w:rPr>
            </w:pPr>
          </w:p>
          <w:p w14:paraId="1A194AA2" w14:textId="22D5DA04" w:rsidR="00CC3629" w:rsidRDefault="00CC3629" w:rsidP="00133DE6">
            <w:pPr>
              <w:pStyle w:val="PGKS3text"/>
              <w:rPr>
                <w:rFonts w:ascii="Arial" w:hAnsi="Arial"/>
              </w:rPr>
            </w:pPr>
          </w:p>
          <w:p w14:paraId="01198082" w14:textId="77777777" w:rsidR="00586882" w:rsidRPr="00DD5374" w:rsidRDefault="00586882" w:rsidP="00133DE6">
            <w:pPr>
              <w:pStyle w:val="PGKS3text"/>
              <w:rPr>
                <w:rFonts w:ascii="Arial" w:hAnsi="Arial"/>
              </w:rPr>
            </w:pPr>
          </w:p>
          <w:p w14:paraId="23E662C8" w14:textId="1A8A6B7A" w:rsidR="003F7DAA" w:rsidRPr="00DD5374" w:rsidRDefault="003F7DAA" w:rsidP="00133DE6">
            <w:pPr>
              <w:pStyle w:val="PGKS3text"/>
              <w:rPr>
                <w:rFonts w:ascii="Arial" w:hAnsi="Arial"/>
              </w:rPr>
            </w:pPr>
            <w:r w:rsidRPr="00DD5374">
              <w:rPr>
                <w:rFonts w:ascii="Arial" w:hAnsi="Arial"/>
              </w:rPr>
              <w:t>Python</w:t>
            </w:r>
            <w:r w:rsidR="003B2B31" w:rsidRPr="00DD5374">
              <w:rPr>
                <w:rFonts w:ascii="Arial" w:hAnsi="Arial"/>
              </w:rPr>
              <w:t xml:space="preserve"> Next Steps</w:t>
            </w:r>
            <w:r w:rsidRPr="00DD5374">
              <w:rPr>
                <w:rFonts w:ascii="Arial" w:hAnsi="Arial"/>
              </w:rPr>
              <w:t xml:space="preserve"> Homework 4</w:t>
            </w:r>
          </w:p>
          <w:p w14:paraId="5D8EFC56" w14:textId="5210F053" w:rsidR="003F7DAA" w:rsidRPr="00DD5374" w:rsidRDefault="003F7DAA" w:rsidP="00133DE6">
            <w:pPr>
              <w:pStyle w:val="PGKS3text"/>
              <w:rPr>
                <w:rFonts w:ascii="Arial" w:hAnsi="Arial"/>
              </w:rPr>
            </w:pPr>
            <w:r w:rsidRPr="00DD5374">
              <w:rPr>
                <w:rFonts w:ascii="Arial" w:hAnsi="Arial"/>
              </w:rPr>
              <w:t>Python</w:t>
            </w:r>
            <w:r w:rsidR="003B2B31" w:rsidRPr="00DD5374">
              <w:rPr>
                <w:rFonts w:ascii="Arial" w:hAnsi="Arial"/>
              </w:rPr>
              <w:t xml:space="preserve"> Next Steps</w:t>
            </w:r>
            <w:r w:rsidRPr="00DD5374">
              <w:rPr>
                <w:rFonts w:ascii="Arial" w:hAnsi="Arial"/>
              </w:rPr>
              <w:t xml:space="preserve"> Homework 4 Answers</w:t>
            </w:r>
            <w:r w:rsidR="00586882">
              <w:rPr>
                <w:rFonts w:ascii="Arial" w:hAnsi="Arial"/>
              </w:rPr>
              <w:br/>
            </w:r>
          </w:p>
        </w:tc>
      </w:tr>
    </w:tbl>
    <w:p w14:paraId="524E13B1" w14:textId="58686168" w:rsidR="001B4774" w:rsidRDefault="001B4774"/>
    <w:p w14:paraId="2170C87C" w14:textId="77777777" w:rsidR="001B4774" w:rsidRDefault="001B4774">
      <w:pPr>
        <w:spacing w:after="200" w:line="276" w:lineRule="auto"/>
      </w:pPr>
      <w:r>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266"/>
        <w:gridCol w:w="5230"/>
        <w:gridCol w:w="2576"/>
      </w:tblGrid>
      <w:tr w:rsidR="00D50A45" w:rsidRPr="005B7829" w14:paraId="3D761A12" w14:textId="77777777" w:rsidTr="00836C32">
        <w:trPr>
          <w:jc w:val="center"/>
        </w:trPr>
        <w:tc>
          <w:tcPr>
            <w:tcW w:w="1266" w:type="dxa"/>
            <w:shd w:val="clear" w:color="auto" w:fill="0091C4"/>
            <w:tcMar>
              <w:top w:w="0" w:type="dxa"/>
              <w:left w:w="108" w:type="dxa"/>
              <w:bottom w:w="0" w:type="dxa"/>
              <w:right w:w="108" w:type="dxa"/>
            </w:tcMar>
          </w:tcPr>
          <w:p w14:paraId="18565108" w14:textId="5CC4D207" w:rsidR="00D50A45" w:rsidRPr="00133DE6" w:rsidRDefault="00836C32" w:rsidP="00133DE6">
            <w:pPr>
              <w:pStyle w:val="PGLessonWeekContentTitle"/>
            </w:pPr>
            <w:r>
              <w:lastRenderedPageBreak/>
              <w:t>Lesson</w:t>
            </w:r>
            <w:r w:rsidR="00D50A45" w:rsidRPr="00133DE6">
              <w:t xml:space="preserve"> 5</w:t>
            </w:r>
          </w:p>
        </w:tc>
        <w:tc>
          <w:tcPr>
            <w:tcW w:w="5230" w:type="dxa"/>
            <w:shd w:val="clear" w:color="auto" w:fill="0091C4"/>
            <w:tcMar>
              <w:top w:w="0" w:type="dxa"/>
              <w:left w:w="108" w:type="dxa"/>
              <w:bottom w:w="0" w:type="dxa"/>
              <w:right w:w="108" w:type="dxa"/>
            </w:tcMar>
          </w:tcPr>
          <w:p w14:paraId="426F70AE" w14:textId="0A54194C" w:rsidR="00D50A45" w:rsidRPr="00133DE6" w:rsidRDefault="0059295C" w:rsidP="00133DE6">
            <w:pPr>
              <w:pStyle w:val="PGLessonWeekContentTitle"/>
            </w:pPr>
            <w:r>
              <w:t>Functions</w:t>
            </w:r>
            <w:r w:rsidR="00EF2F4B">
              <w:t xml:space="preserve"> returning values</w:t>
            </w:r>
          </w:p>
        </w:tc>
        <w:tc>
          <w:tcPr>
            <w:tcW w:w="2576" w:type="dxa"/>
            <w:shd w:val="clear" w:color="auto" w:fill="0091C4"/>
            <w:tcMar>
              <w:top w:w="0" w:type="dxa"/>
              <w:left w:w="108" w:type="dxa"/>
              <w:bottom w:w="0" w:type="dxa"/>
              <w:right w:w="108" w:type="dxa"/>
            </w:tcMar>
          </w:tcPr>
          <w:p w14:paraId="484295B5" w14:textId="77777777" w:rsidR="00D50A45" w:rsidRPr="006C4564" w:rsidRDefault="00D50A45" w:rsidP="00133DE6">
            <w:pPr>
              <w:pStyle w:val="PGLessonWeekContentTitle"/>
            </w:pPr>
          </w:p>
        </w:tc>
      </w:tr>
      <w:tr w:rsidR="00D50A45" w:rsidRPr="00BC0F67" w14:paraId="4C4E1788" w14:textId="77777777" w:rsidTr="005E621A">
        <w:trPr>
          <w:jc w:val="center"/>
        </w:trPr>
        <w:tc>
          <w:tcPr>
            <w:tcW w:w="9072" w:type="dxa"/>
            <w:gridSpan w:val="3"/>
            <w:tcMar>
              <w:top w:w="0" w:type="dxa"/>
              <w:left w:w="108" w:type="dxa"/>
              <w:bottom w:w="0" w:type="dxa"/>
              <w:right w:w="108" w:type="dxa"/>
            </w:tcMar>
          </w:tcPr>
          <w:p w14:paraId="76D2EBCB" w14:textId="77777777" w:rsidR="00D50A45" w:rsidRPr="00DD5374" w:rsidRDefault="00D50A45" w:rsidP="005E621A">
            <w:pPr>
              <w:pStyle w:val="ks3bold12pt"/>
              <w:rPr>
                <w:rFonts w:ascii="Arial" w:hAnsi="Arial"/>
              </w:rPr>
            </w:pPr>
            <w:r w:rsidRPr="00DD5374">
              <w:rPr>
                <w:rFonts w:ascii="Arial" w:hAnsi="Arial"/>
              </w:rPr>
              <w:t>Learning Objectives:</w:t>
            </w:r>
          </w:p>
          <w:p w14:paraId="33768988" w14:textId="77777777" w:rsidR="0059295C" w:rsidRPr="00DD5374" w:rsidRDefault="0059295C" w:rsidP="0059295C">
            <w:pPr>
              <w:pStyle w:val="PGKS3bulletedlist"/>
              <w:rPr>
                <w:rFonts w:ascii="Arial" w:hAnsi="Arial"/>
              </w:rPr>
            </w:pPr>
            <w:r w:rsidRPr="00DD5374">
              <w:rPr>
                <w:rFonts w:ascii="Arial" w:hAnsi="Arial"/>
              </w:rPr>
              <w:t>Understand what a function is</w:t>
            </w:r>
          </w:p>
          <w:p w14:paraId="6586ECFD" w14:textId="77777777" w:rsidR="0059295C" w:rsidRPr="00DD5374" w:rsidRDefault="0059295C" w:rsidP="0059295C">
            <w:pPr>
              <w:pStyle w:val="PGKS3bulletedlist"/>
              <w:rPr>
                <w:rFonts w:ascii="Arial" w:hAnsi="Arial"/>
              </w:rPr>
            </w:pPr>
            <w:r w:rsidRPr="00DD5374">
              <w:rPr>
                <w:rFonts w:ascii="Arial" w:hAnsi="Arial"/>
              </w:rPr>
              <w:t>Be able to define a function</w:t>
            </w:r>
          </w:p>
          <w:p w14:paraId="367F6402" w14:textId="77777777" w:rsidR="00D50A45" w:rsidRPr="00DD5374" w:rsidRDefault="0059295C" w:rsidP="005E621A">
            <w:pPr>
              <w:pStyle w:val="PGKS3bulletedlist"/>
              <w:rPr>
                <w:rFonts w:ascii="Arial" w:hAnsi="Arial"/>
              </w:rPr>
            </w:pPr>
            <w:r w:rsidRPr="00DD5374">
              <w:rPr>
                <w:rFonts w:ascii="Arial" w:hAnsi="Arial"/>
              </w:rPr>
              <w:t>Be able to call a function and capture the return value</w:t>
            </w:r>
          </w:p>
          <w:p w14:paraId="7AA94F24" w14:textId="66C15158" w:rsidR="002E0F71" w:rsidRPr="00DD5374" w:rsidRDefault="002E0F71" w:rsidP="002E0F71">
            <w:pPr>
              <w:pStyle w:val="PGKS3bulletedlist"/>
              <w:numPr>
                <w:ilvl w:val="0"/>
                <w:numId w:val="0"/>
              </w:numPr>
              <w:rPr>
                <w:rFonts w:ascii="Arial" w:hAnsi="Arial"/>
              </w:rPr>
            </w:pPr>
          </w:p>
        </w:tc>
      </w:tr>
      <w:tr w:rsidR="00D50A45" w:rsidRPr="005B7829" w14:paraId="074F3CE0" w14:textId="77777777" w:rsidTr="005E621A">
        <w:trPr>
          <w:jc w:val="center"/>
        </w:trPr>
        <w:tc>
          <w:tcPr>
            <w:tcW w:w="6496" w:type="dxa"/>
            <w:gridSpan w:val="2"/>
            <w:shd w:val="clear" w:color="auto" w:fill="00B0F0"/>
            <w:tcMar>
              <w:top w:w="0" w:type="dxa"/>
              <w:left w:w="108" w:type="dxa"/>
              <w:bottom w:w="0" w:type="dxa"/>
              <w:right w:w="108" w:type="dxa"/>
            </w:tcMar>
          </w:tcPr>
          <w:p w14:paraId="6AE99532" w14:textId="77777777" w:rsidR="00D50A45" w:rsidRPr="00133DE6" w:rsidRDefault="00D50A45" w:rsidP="00133DE6">
            <w:pPr>
              <w:pStyle w:val="PGLessonWeekContentTitle"/>
            </w:pPr>
            <w:r w:rsidRPr="00133DE6">
              <w:t>Content</w:t>
            </w:r>
          </w:p>
        </w:tc>
        <w:tc>
          <w:tcPr>
            <w:tcW w:w="2576" w:type="dxa"/>
            <w:shd w:val="clear" w:color="auto" w:fill="00B0F0"/>
            <w:tcMar>
              <w:top w:w="0" w:type="dxa"/>
              <w:left w:w="108" w:type="dxa"/>
              <w:bottom w:w="0" w:type="dxa"/>
              <w:right w:w="108" w:type="dxa"/>
            </w:tcMar>
          </w:tcPr>
          <w:p w14:paraId="1E0D825F" w14:textId="77777777" w:rsidR="00D50A45" w:rsidRPr="00133DE6" w:rsidRDefault="00D50A45" w:rsidP="00133DE6">
            <w:pPr>
              <w:pStyle w:val="PGLessonWeekContentTitle"/>
            </w:pPr>
            <w:r w:rsidRPr="00133DE6">
              <w:t>Resources</w:t>
            </w:r>
          </w:p>
        </w:tc>
      </w:tr>
      <w:tr w:rsidR="00D50A45" w:rsidRPr="00BC0F67" w14:paraId="27E59494" w14:textId="77777777" w:rsidTr="00133DE6">
        <w:trPr>
          <w:jc w:val="center"/>
        </w:trPr>
        <w:tc>
          <w:tcPr>
            <w:tcW w:w="6496" w:type="dxa"/>
            <w:gridSpan w:val="2"/>
            <w:tcBorders>
              <w:bottom w:val="single" w:sz="4" w:space="0" w:color="0070C0"/>
              <w:right w:val="single" w:sz="4" w:space="0" w:color="0070C0"/>
            </w:tcBorders>
            <w:tcMar>
              <w:top w:w="0" w:type="dxa"/>
              <w:left w:w="108" w:type="dxa"/>
              <w:bottom w:w="0" w:type="dxa"/>
              <w:right w:w="108" w:type="dxa"/>
            </w:tcMar>
          </w:tcPr>
          <w:p w14:paraId="14E11590" w14:textId="6CDC308D" w:rsidR="00D50A45" w:rsidRPr="00DD5374" w:rsidRDefault="0059295C" w:rsidP="0059295C">
            <w:pPr>
              <w:pStyle w:val="PGKS3text"/>
              <w:rPr>
                <w:rFonts w:ascii="Arial" w:hAnsi="Arial"/>
                <w:b/>
                <w:sz w:val="24"/>
              </w:rPr>
            </w:pPr>
            <w:r w:rsidRPr="00DD5374">
              <w:rPr>
                <w:rFonts w:ascii="Arial" w:hAnsi="Arial"/>
                <w:b/>
                <w:sz w:val="24"/>
              </w:rPr>
              <w:t>Starter</w:t>
            </w:r>
          </w:p>
          <w:p w14:paraId="4D7F6FB9" w14:textId="38E4B8A6" w:rsidR="0059295C" w:rsidRPr="00DD5374" w:rsidRDefault="000A4A4A" w:rsidP="0059295C">
            <w:pPr>
              <w:pStyle w:val="PGKS3text"/>
              <w:rPr>
                <w:rFonts w:ascii="Arial" w:hAnsi="Arial"/>
              </w:rPr>
            </w:pPr>
            <w:r w:rsidRPr="00DD5374">
              <w:rPr>
                <w:rFonts w:ascii="Arial" w:hAnsi="Arial"/>
              </w:rPr>
              <w:t>Pupil</w:t>
            </w:r>
            <w:r w:rsidR="0059295C" w:rsidRPr="00DD5374">
              <w:rPr>
                <w:rFonts w:ascii="Arial" w:hAnsi="Arial"/>
              </w:rPr>
              <w:t>s should identify the largest number in each list (104, 29, 583).</w:t>
            </w:r>
          </w:p>
          <w:p w14:paraId="2C11CF62" w14:textId="502C656F" w:rsidR="00505038" w:rsidRPr="00DD5374" w:rsidRDefault="00505038" w:rsidP="00505038">
            <w:pPr>
              <w:pStyle w:val="PGKS3text"/>
              <w:rPr>
                <w:rFonts w:ascii="Arial" w:hAnsi="Arial"/>
                <w:b/>
                <w:sz w:val="24"/>
              </w:rPr>
            </w:pPr>
            <w:r w:rsidRPr="00DD5374">
              <w:rPr>
                <w:rFonts w:ascii="Arial" w:hAnsi="Arial"/>
                <w:b/>
                <w:sz w:val="24"/>
              </w:rPr>
              <w:t>Main a</w:t>
            </w:r>
            <w:r w:rsidR="002E0F71" w:rsidRPr="00DD5374">
              <w:rPr>
                <w:rFonts w:ascii="Arial" w:hAnsi="Arial"/>
                <w:b/>
                <w:sz w:val="24"/>
              </w:rPr>
              <w:t>ctivity</w:t>
            </w:r>
          </w:p>
          <w:p w14:paraId="145B77C6" w14:textId="2B6DD50B" w:rsidR="0059295C" w:rsidRPr="00DD5374" w:rsidRDefault="00BF3D2C" w:rsidP="0059295C">
            <w:pPr>
              <w:pStyle w:val="PGKS3text"/>
              <w:rPr>
                <w:rFonts w:ascii="Arial" w:hAnsi="Arial"/>
                <w:b/>
              </w:rPr>
            </w:pPr>
            <w:r>
              <w:rPr>
                <w:rFonts w:ascii="Arial" w:hAnsi="Arial"/>
                <w:b/>
              </w:rPr>
              <w:t>Functions</w:t>
            </w:r>
          </w:p>
          <w:p w14:paraId="6E2498AA" w14:textId="37EFD42A" w:rsidR="00BB4033" w:rsidRPr="00DD5374" w:rsidRDefault="00BB4033" w:rsidP="0059295C">
            <w:pPr>
              <w:pStyle w:val="PGKS3text"/>
              <w:rPr>
                <w:rFonts w:ascii="Arial" w:hAnsi="Arial"/>
              </w:rPr>
            </w:pPr>
            <w:r w:rsidRPr="00DD5374">
              <w:rPr>
                <w:rFonts w:ascii="Arial" w:hAnsi="Arial"/>
              </w:rPr>
              <w:t xml:space="preserve">Briefly recap the idea that a </w:t>
            </w:r>
            <w:r w:rsidR="00BF3D2C">
              <w:rPr>
                <w:rFonts w:ascii="Arial" w:hAnsi="Arial"/>
              </w:rPr>
              <w:t>function</w:t>
            </w:r>
            <w:r w:rsidRPr="00DD5374">
              <w:rPr>
                <w:rFonts w:ascii="Arial" w:hAnsi="Arial"/>
              </w:rPr>
              <w:t xml:space="preserve"> is a piece of code that you can reuse – with an emphasis on doing something.</w:t>
            </w:r>
          </w:p>
          <w:p w14:paraId="127FD9DD" w14:textId="620502CB" w:rsidR="00BB4033" w:rsidRPr="00DD5374" w:rsidRDefault="00BB4033" w:rsidP="0059295C">
            <w:pPr>
              <w:pStyle w:val="PGKS3text"/>
              <w:rPr>
                <w:rFonts w:ascii="Arial" w:hAnsi="Arial"/>
              </w:rPr>
            </w:pPr>
            <w:r w:rsidRPr="00DD5374">
              <w:rPr>
                <w:rFonts w:ascii="Arial" w:hAnsi="Arial"/>
              </w:rPr>
              <w:t xml:space="preserve">Explain that a function </w:t>
            </w:r>
            <w:r w:rsidR="00BF3D2C">
              <w:rPr>
                <w:rFonts w:ascii="Arial" w:hAnsi="Arial"/>
              </w:rPr>
              <w:t>can return</w:t>
            </w:r>
            <w:r w:rsidRPr="00DD5374">
              <w:rPr>
                <w:rFonts w:ascii="Arial" w:hAnsi="Arial"/>
              </w:rPr>
              <w:t xml:space="preserve"> an answer of some kind.</w:t>
            </w:r>
            <w:r w:rsidR="00B9544A" w:rsidRPr="00DD5374">
              <w:rPr>
                <w:rFonts w:ascii="Arial" w:hAnsi="Arial"/>
              </w:rPr>
              <w:t xml:space="preserve"> Remind pupils of functions such as </w:t>
            </w:r>
            <w:proofErr w:type="spellStart"/>
            <w:r w:rsidR="00B9544A" w:rsidRPr="00DD5374">
              <w:rPr>
                <w:rFonts w:ascii="Arial" w:hAnsi="Arial"/>
                <w:b/>
              </w:rPr>
              <w:t>int</w:t>
            </w:r>
            <w:proofErr w:type="spellEnd"/>
            <w:r w:rsidR="00B9544A" w:rsidRPr="00DD5374">
              <w:rPr>
                <w:rFonts w:ascii="Arial" w:hAnsi="Arial"/>
                <w:b/>
              </w:rPr>
              <w:t>(a)</w:t>
            </w:r>
            <w:r w:rsidR="00B9544A" w:rsidRPr="00DD5374">
              <w:rPr>
                <w:rFonts w:ascii="Arial" w:hAnsi="Arial"/>
              </w:rPr>
              <w:t xml:space="preserve">, which is called by writing, for example </w:t>
            </w:r>
            <w:r w:rsidR="00B9544A" w:rsidRPr="00DD5374">
              <w:rPr>
                <w:rFonts w:ascii="Arial" w:hAnsi="Arial"/>
                <w:b/>
              </w:rPr>
              <w:t xml:space="preserve">result = </w:t>
            </w:r>
            <w:proofErr w:type="spellStart"/>
            <w:r w:rsidR="00B9544A" w:rsidRPr="00DD5374">
              <w:rPr>
                <w:rFonts w:ascii="Arial" w:hAnsi="Arial"/>
                <w:b/>
              </w:rPr>
              <w:t>int</w:t>
            </w:r>
            <w:proofErr w:type="spellEnd"/>
            <w:r w:rsidR="00B9544A" w:rsidRPr="00DD5374">
              <w:rPr>
                <w:rFonts w:ascii="Arial" w:hAnsi="Arial"/>
                <w:b/>
              </w:rPr>
              <w:t>(a)</w:t>
            </w:r>
            <w:r w:rsidR="00B9544A" w:rsidRPr="00DD5374">
              <w:rPr>
                <w:rFonts w:ascii="Arial" w:hAnsi="Arial"/>
              </w:rPr>
              <w:t xml:space="preserve">. Other functions pupils have seen include </w:t>
            </w:r>
            <w:proofErr w:type="gramStart"/>
            <w:r w:rsidR="00B9544A" w:rsidRPr="00DD5374">
              <w:rPr>
                <w:rFonts w:ascii="Arial" w:hAnsi="Arial"/>
                <w:b/>
              </w:rPr>
              <w:t>input(</w:t>
            </w:r>
            <w:proofErr w:type="gramEnd"/>
            <w:r w:rsidR="00B9544A" w:rsidRPr="00DD5374">
              <w:rPr>
                <w:rFonts w:ascii="Arial" w:hAnsi="Arial"/>
                <w:b/>
              </w:rPr>
              <w:t>)</w:t>
            </w:r>
            <w:r w:rsidR="00B9544A" w:rsidRPr="00DD5374">
              <w:rPr>
                <w:rFonts w:ascii="Arial" w:hAnsi="Arial"/>
              </w:rPr>
              <w:t xml:space="preserve">, </w:t>
            </w:r>
            <w:r w:rsidR="00B9544A" w:rsidRPr="00DD5374">
              <w:rPr>
                <w:rFonts w:ascii="Arial" w:hAnsi="Arial"/>
                <w:b/>
              </w:rPr>
              <w:t>round()</w:t>
            </w:r>
            <w:r w:rsidR="00B9544A" w:rsidRPr="00DD5374">
              <w:rPr>
                <w:rFonts w:ascii="Arial" w:hAnsi="Arial"/>
              </w:rPr>
              <w:t xml:space="preserve"> and </w:t>
            </w:r>
            <w:r w:rsidR="00B9544A" w:rsidRPr="00DD5374">
              <w:rPr>
                <w:rFonts w:ascii="Arial" w:hAnsi="Arial"/>
                <w:b/>
              </w:rPr>
              <w:t>random()</w:t>
            </w:r>
            <w:r w:rsidR="00B9544A" w:rsidRPr="00DD5374">
              <w:rPr>
                <w:rFonts w:ascii="Arial" w:hAnsi="Arial"/>
              </w:rPr>
              <w:t>.</w:t>
            </w:r>
          </w:p>
          <w:p w14:paraId="1D6F3460" w14:textId="60974331" w:rsidR="00BB4033" w:rsidRPr="00DD5374" w:rsidRDefault="000A4A4A" w:rsidP="0059295C">
            <w:pPr>
              <w:pStyle w:val="PGKS3text"/>
              <w:rPr>
                <w:rFonts w:ascii="Arial" w:hAnsi="Arial"/>
              </w:rPr>
            </w:pPr>
            <w:r w:rsidRPr="00DD5374">
              <w:rPr>
                <w:rFonts w:ascii="Arial" w:hAnsi="Arial"/>
              </w:rPr>
              <w:t>Pupil</w:t>
            </w:r>
            <w:r w:rsidR="00BB4033" w:rsidRPr="00DD5374">
              <w:rPr>
                <w:rFonts w:ascii="Arial" w:hAnsi="Arial"/>
              </w:rPr>
              <w:t>s should try the sample code. Explain that t</w:t>
            </w:r>
            <w:r w:rsidR="005535A6" w:rsidRPr="00DD5374">
              <w:rPr>
                <w:rFonts w:ascii="Arial" w:hAnsi="Arial"/>
              </w:rPr>
              <w:t xml:space="preserve">he function </w:t>
            </w:r>
            <w:proofErr w:type="spellStart"/>
            <w:r w:rsidR="005535A6" w:rsidRPr="00DD5374">
              <w:rPr>
                <w:rFonts w:ascii="Arial" w:hAnsi="Arial"/>
                <w:b/>
              </w:rPr>
              <w:t>calcDouble</w:t>
            </w:r>
            <w:proofErr w:type="spellEnd"/>
            <w:r w:rsidR="005535A6" w:rsidRPr="00DD5374">
              <w:rPr>
                <w:rFonts w:ascii="Arial" w:hAnsi="Arial"/>
                <w:b/>
              </w:rPr>
              <w:t>(amount)</w:t>
            </w:r>
            <w:r w:rsidR="00BB4033" w:rsidRPr="00DD5374">
              <w:rPr>
                <w:rFonts w:ascii="Arial" w:hAnsi="Arial"/>
              </w:rPr>
              <w:t xml:space="preserve"> will double whatever value is given to it and will t</w:t>
            </w:r>
            <w:r w:rsidR="005535A6" w:rsidRPr="00DD5374">
              <w:rPr>
                <w:rFonts w:ascii="Arial" w:hAnsi="Arial"/>
              </w:rPr>
              <w:t>hen return that value so that it</w:t>
            </w:r>
            <w:r w:rsidR="00BB4033" w:rsidRPr="00DD5374">
              <w:rPr>
                <w:rFonts w:ascii="Arial" w:hAnsi="Arial"/>
              </w:rPr>
              <w:t xml:space="preserve"> can be used in the main program.</w:t>
            </w:r>
          </w:p>
          <w:p w14:paraId="1BF95ED3" w14:textId="6800507A" w:rsidR="00FF2CAD" w:rsidRPr="00DD5374" w:rsidRDefault="00BF3D2C" w:rsidP="0059295C">
            <w:pPr>
              <w:pStyle w:val="PGKS3text"/>
              <w:rPr>
                <w:rFonts w:ascii="Arial" w:hAnsi="Arial"/>
              </w:rPr>
            </w:pPr>
            <w:r>
              <w:rPr>
                <w:rFonts w:ascii="Arial" w:hAnsi="Arial"/>
              </w:rPr>
              <w:t>T</w:t>
            </w:r>
            <w:r w:rsidR="00FF2CAD" w:rsidRPr="00DD5374">
              <w:rPr>
                <w:rFonts w:ascii="Arial" w:hAnsi="Arial"/>
              </w:rPr>
              <w:t xml:space="preserve">he function call in the main program captures the value and </w:t>
            </w:r>
            <w:r>
              <w:rPr>
                <w:rFonts w:ascii="Arial" w:hAnsi="Arial"/>
              </w:rPr>
              <w:t>assigns</w:t>
            </w:r>
            <w:r w:rsidR="00FF2CAD" w:rsidRPr="00DD5374">
              <w:rPr>
                <w:rFonts w:ascii="Arial" w:hAnsi="Arial"/>
              </w:rPr>
              <w:t xml:space="preserve"> it </w:t>
            </w:r>
            <w:r>
              <w:rPr>
                <w:rFonts w:ascii="Arial" w:hAnsi="Arial"/>
              </w:rPr>
              <w:t xml:space="preserve">to a variable </w:t>
            </w:r>
            <w:r w:rsidR="00FF2CAD" w:rsidRPr="00DD5374">
              <w:rPr>
                <w:rFonts w:ascii="Arial" w:hAnsi="Arial"/>
              </w:rPr>
              <w:t>(just like an input statement).</w:t>
            </w:r>
          </w:p>
          <w:p w14:paraId="4E3910AE" w14:textId="77777777" w:rsidR="00BB4033" w:rsidRPr="00DD5374" w:rsidRDefault="00BB4033" w:rsidP="0059295C">
            <w:pPr>
              <w:pStyle w:val="PGKS3text"/>
              <w:rPr>
                <w:rFonts w:ascii="Arial" w:hAnsi="Arial"/>
                <w:b/>
              </w:rPr>
            </w:pPr>
            <w:r w:rsidRPr="00DD5374">
              <w:rPr>
                <w:rFonts w:ascii="Arial" w:hAnsi="Arial"/>
                <w:b/>
              </w:rPr>
              <w:t>Defining Functions</w:t>
            </w:r>
          </w:p>
          <w:p w14:paraId="7CE4C872" w14:textId="3DA9BC42" w:rsidR="00BB4033" w:rsidRPr="00DD5374" w:rsidRDefault="000A4A4A" w:rsidP="0059295C">
            <w:pPr>
              <w:pStyle w:val="PGKS3text"/>
              <w:rPr>
                <w:rFonts w:ascii="Arial" w:hAnsi="Arial"/>
              </w:rPr>
            </w:pPr>
            <w:r w:rsidRPr="00DD5374">
              <w:rPr>
                <w:rFonts w:ascii="Arial" w:hAnsi="Arial"/>
              </w:rPr>
              <w:t>Pupil</w:t>
            </w:r>
            <w:r w:rsidR="00BB4033" w:rsidRPr="00DD5374">
              <w:rPr>
                <w:rFonts w:ascii="Arial" w:hAnsi="Arial"/>
              </w:rPr>
              <w:t xml:space="preserve">s should add two more functions – </w:t>
            </w:r>
            <w:proofErr w:type="spellStart"/>
            <w:r w:rsidR="00BB4033" w:rsidRPr="00DD5374">
              <w:rPr>
                <w:rFonts w:ascii="Arial" w:hAnsi="Arial"/>
                <w:b/>
              </w:rPr>
              <w:t>calcHalf</w:t>
            </w:r>
            <w:proofErr w:type="spellEnd"/>
            <w:r w:rsidR="00BB4033" w:rsidRPr="00DD5374">
              <w:rPr>
                <w:rFonts w:ascii="Arial" w:hAnsi="Arial"/>
                <w:b/>
              </w:rPr>
              <w:t>(amount)</w:t>
            </w:r>
            <w:r w:rsidR="00BB4033" w:rsidRPr="00DD5374">
              <w:rPr>
                <w:rFonts w:ascii="Arial" w:hAnsi="Arial"/>
              </w:rPr>
              <w:t xml:space="preserve"> and </w:t>
            </w:r>
            <w:proofErr w:type="spellStart"/>
            <w:r w:rsidR="00BB4033" w:rsidRPr="00DD5374">
              <w:rPr>
                <w:rFonts w:ascii="Arial" w:hAnsi="Arial"/>
                <w:b/>
              </w:rPr>
              <w:t>calcTenMore</w:t>
            </w:r>
            <w:proofErr w:type="spellEnd"/>
            <w:r w:rsidR="00BB4033" w:rsidRPr="00DD5374">
              <w:rPr>
                <w:rFonts w:ascii="Arial" w:hAnsi="Arial"/>
                <w:b/>
              </w:rPr>
              <w:t>(amount)</w:t>
            </w:r>
            <w:r w:rsidR="00BB4033" w:rsidRPr="00DD5374">
              <w:rPr>
                <w:rFonts w:ascii="Arial" w:hAnsi="Arial"/>
              </w:rPr>
              <w:t xml:space="preserve">. The exact code for the functions is not provided in the slideshow and the </w:t>
            </w:r>
            <w:r w:rsidRPr="00DD5374">
              <w:rPr>
                <w:rFonts w:ascii="Arial" w:hAnsi="Arial"/>
              </w:rPr>
              <w:t>pupil</w:t>
            </w:r>
            <w:r w:rsidR="00BB4033" w:rsidRPr="00DD5374">
              <w:rPr>
                <w:rFonts w:ascii="Arial" w:hAnsi="Arial"/>
              </w:rPr>
              <w:t>s should try adapting the existing function to make their new functions return half the value (</w:t>
            </w:r>
            <w:r w:rsidR="00BB4033" w:rsidRPr="00DD5374">
              <w:rPr>
                <w:rFonts w:ascii="Arial" w:hAnsi="Arial"/>
                <w:b/>
              </w:rPr>
              <w:t>amount/2</w:t>
            </w:r>
            <w:r w:rsidR="00BB4033" w:rsidRPr="00DD5374">
              <w:rPr>
                <w:rFonts w:ascii="Arial" w:hAnsi="Arial"/>
              </w:rPr>
              <w:t>) and ten more than the amount (</w:t>
            </w:r>
            <w:r w:rsidR="00BB4033" w:rsidRPr="00DD5374">
              <w:rPr>
                <w:rFonts w:ascii="Arial" w:hAnsi="Arial"/>
                <w:b/>
              </w:rPr>
              <w:t>amount + 10</w:t>
            </w:r>
            <w:r w:rsidR="00BB4033" w:rsidRPr="00DD5374">
              <w:rPr>
                <w:rFonts w:ascii="Arial" w:hAnsi="Arial"/>
              </w:rPr>
              <w:t>) respectively.</w:t>
            </w:r>
          </w:p>
          <w:p w14:paraId="2FE0B124" w14:textId="4F991397" w:rsidR="00BB4033" w:rsidRPr="00DD5374" w:rsidRDefault="00BB4033" w:rsidP="0059295C">
            <w:pPr>
              <w:pStyle w:val="PGKS3text"/>
              <w:rPr>
                <w:rFonts w:ascii="Arial" w:hAnsi="Arial"/>
              </w:rPr>
            </w:pPr>
            <w:r w:rsidRPr="00DD5374">
              <w:rPr>
                <w:rFonts w:ascii="Arial" w:hAnsi="Arial"/>
              </w:rPr>
              <w:t xml:space="preserve">The </w:t>
            </w:r>
            <w:r w:rsidR="000A4A4A" w:rsidRPr="00DD5374">
              <w:rPr>
                <w:rFonts w:ascii="Arial" w:hAnsi="Arial"/>
              </w:rPr>
              <w:t>pupil</w:t>
            </w:r>
            <w:r w:rsidRPr="00DD5374">
              <w:rPr>
                <w:rFonts w:ascii="Arial" w:hAnsi="Arial"/>
              </w:rPr>
              <w:t>s should then call each function and print out the result when the value 120 is passed to it.</w:t>
            </w:r>
          </w:p>
          <w:p w14:paraId="59F86C12" w14:textId="77777777" w:rsidR="00BB4033" w:rsidRPr="00DD5374" w:rsidRDefault="00BB4033" w:rsidP="0059295C">
            <w:pPr>
              <w:pStyle w:val="PGKS3text"/>
              <w:rPr>
                <w:rFonts w:ascii="Arial" w:hAnsi="Arial"/>
                <w:b/>
              </w:rPr>
            </w:pPr>
            <w:r w:rsidRPr="00DD5374">
              <w:rPr>
                <w:rFonts w:ascii="Arial" w:hAnsi="Arial"/>
                <w:b/>
              </w:rPr>
              <w:t>Programming Task</w:t>
            </w:r>
          </w:p>
          <w:p w14:paraId="7BDFA999" w14:textId="337459CA" w:rsidR="00A50FCF" w:rsidRPr="00727D42" w:rsidRDefault="00BB4033" w:rsidP="0059295C">
            <w:pPr>
              <w:pStyle w:val="PGKS3text"/>
              <w:rPr>
                <w:rFonts w:ascii="Arial" w:hAnsi="Arial"/>
              </w:rPr>
            </w:pPr>
            <w:r w:rsidRPr="00DD5374">
              <w:rPr>
                <w:rFonts w:ascii="Arial" w:hAnsi="Arial"/>
              </w:rPr>
              <w:t xml:space="preserve">The </w:t>
            </w:r>
            <w:r w:rsidR="000A4A4A" w:rsidRPr="00DD5374">
              <w:rPr>
                <w:rFonts w:ascii="Arial" w:hAnsi="Arial"/>
              </w:rPr>
              <w:t>pupil</w:t>
            </w:r>
            <w:r w:rsidRPr="00DD5374">
              <w:rPr>
                <w:rFonts w:ascii="Arial" w:hAnsi="Arial"/>
              </w:rPr>
              <w:t xml:space="preserve">s should look at the </w:t>
            </w:r>
            <w:r w:rsidRPr="00DD5374">
              <w:rPr>
                <w:rFonts w:ascii="Arial" w:hAnsi="Arial"/>
                <w:b/>
              </w:rPr>
              <w:t>calculator.py</w:t>
            </w:r>
            <w:r w:rsidRPr="00DD5374">
              <w:rPr>
                <w:rFonts w:ascii="Arial" w:hAnsi="Arial"/>
              </w:rPr>
              <w:t xml:space="preserve"> file which is already set up to display a menu and add two numbers (assuming the user enters option 1). They should add </w:t>
            </w:r>
            <w:r w:rsidR="00B9544A" w:rsidRPr="00DD5374">
              <w:rPr>
                <w:rFonts w:ascii="Arial" w:hAnsi="Arial"/>
              </w:rPr>
              <w:t>three</w:t>
            </w:r>
            <w:r w:rsidRPr="00DD5374">
              <w:rPr>
                <w:rFonts w:ascii="Arial" w:hAnsi="Arial"/>
              </w:rPr>
              <w:t xml:space="preserve"> more functions and comple</w:t>
            </w:r>
            <w:r w:rsidR="00A50FCF" w:rsidRPr="00DD5374">
              <w:rPr>
                <w:rFonts w:ascii="Arial" w:hAnsi="Arial"/>
              </w:rPr>
              <w:t xml:space="preserve">te the selection statement </w:t>
            </w:r>
            <w:r w:rsidR="00A50FCF" w:rsidRPr="00DD5374">
              <w:rPr>
                <w:rFonts w:ascii="Arial" w:hAnsi="Arial"/>
                <w:b/>
              </w:rPr>
              <w:t>(</w:t>
            </w:r>
            <w:proofErr w:type="gramStart"/>
            <w:r w:rsidR="00A50FCF" w:rsidRPr="00DD5374">
              <w:rPr>
                <w:rFonts w:ascii="Arial" w:hAnsi="Arial"/>
                <w:b/>
              </w:rPr>
              <w:t>if..</w:t>
            </w:r>
            <w:proofErr w:type="gramEnd"/>
            <w:r w:rsidRPr="00DD5374">
              <w:rPr>
                <w:rFonts w:ascii="Arial" w:hAnsi="Arial"/>
                <w:b/>
              </w:rPr>
              <w:t xml:space="preserve"> </w:t>
            </w:r>
            <w:proofErr w:type="spellStart"/>
            <w:r w:rsidRPr="00DD5374">
              <w:rPr>
                <w:rFonts w:ascii="Arial" w:hAnsi="Arial"/>
                <w:b/>
              </w:rPr>
              <w:t>elif</w:t>
            </w:r>
            <w:proofErr w:type="spellEnd"/>
            <w:r w:rsidRPr="00DD5374">
              <w:rPr>
                <w:rFonts w:ascii="Arial" w:hAnsi="Arial"/>
              </w:rPr>
              <w:t>) to allow the program to fully work.</w:t>
            </w:r>
          </w:p>
          <w:p w14:paraId="75491ADB" w14:textId="77777777" w:rsidR="00BF3D2C" w:rsidRDefault="00BF3D2C" w:rsidP="0059295C">
            <w:pPr>
              <w:pStyle w:val="PGKS3text"/>
              <w:rPr>
                <w:rFonts w:ascii="Arial" w:hAnsi="Arial"/>
                <w:b/>
              </w:rPr>
            </w:pPr>
          </w:p>
          <w:p w14:paraId="10984018" w14:textId="77777777" w:rsidR="00BF3D2C" w:rsidRDefault="00BF3D2C" w:rsidP="0059295C">
            <w:pPr>
              <w:pStyle w:val="PGKS3text"/>
              <w:rPr>
                <w:rFonts w:ascii="Arial" w:hAnsi="Arial"/>
                <w:b/>
              </w:rPr>
            </w:pPr>
          </w:p>
          <w:p w14:paraId="3BDF8800" w14:textId="77777777" w:rsidR="00BF3D2C" w:rsidRDefault="00BF3D2C" w:rsidP="0059295C">
            <w:pPr>
              <w:pStyle w:val="PGKS3text"/>
              <w:rPr>
                <w:rFonts w:ascii="Arial" w:hAnsi="Arial"/>
                <w:b/>
              </w:rPr>
            </w:pPr>
          </w:p>
          <w:p w14:paraId="066BA08E" w14:textId="1D893413" w:rsidR="00BB4033" w:rsidRPr="00DD5374" w:rsidRDefault="00BB4033" w:rsidP="0059295C">
            <w:pPr>
              <w:pStyle w:val="PGKS3text"/>
              <w:rPr>
                <w:rFonts w:ascii="Arial" w:hAnsi="Arial"/>
              </w:rPr>
            </w:pPr>
            <w:r w:rsidRPr="00DD5374">
              <w:rPr>
                <w:rFonts w:ascii="Arial" w:hAnsi="Arial"/>
                <w:b/>
              </w:rPr>
              <w:lastRenderedPageBreak/>
              <w:t xml:space="preserve">Worksheet </w:t>
            </w:r>
            <w:r w:rsidR="003F7DAA" w:rsidRPr="00DD5374">
              <w:rPr>
                <w:rFonts w:ascii="Arial" w:hAnsi="Arial"/>
                <w:b/>
              </w:rPr>
              <w:t>5</w:t>
            </w:r>
            <w:r w:rsidR="002E0F71" w:rsidRPr="00DD5374">
              <w:rPr>
                <w:rFonts w:ascii="Arial" w:hAnsi="Arial"/>
                <w:b/>
              </w:rPr>
              <w:t>: Card Game</w:t>
            </w:r>
          </w:p>
          <w:p w14:paraId="2BCC28FB" w14:textId="77777777" w:rsidR="00BB4033" w:rsidRPr="00DD5374" w:rsidRDefault="000A4A4A" w:rsidP="00FF2CAD">
            <w:pPr>
              <w:pStyle w:val="PGKS3text"/>
              <w:rPr>
                <w:rFonts w:ascii="Arial" w:hAnsi="Arial"/>
              </w:rPr>
            </w:pPr>
            <w:r w:rsidRPr="00DD5374">
              <w:rPr>
                <w:rFonts w:ascii="Arial" w:hAnsi="Arial"/>
              </w:rPr>
              <w:t>Pupil</w:t>
            </w:r>
            <w:r w:rsidR="00BB4033" w:rsidRPr="00DD5374">
              <w:rPr>
                <w:rFonts w:ascii="Arial" w:hAnsi="Arial"/>
              </w:rPr>
              <w:t xml:space="preserve">s should carry out the tasks in the worksheet to create a basic card game. Using a random number generator and passing it to the </w:t>
            </w:r>
            <w:proofErr w:type="spellStart"/>
            <w:r w:rsidR="00BB4033" w:rsidRPr="00DD5374">
              <w:rPr>
                <w:rFonts w:ascii="Arial" w:hAnsi="Arial"/>
                <w:b/>
              </w:rPr>
              <w:t>chooseASuit</w:t>
            </w:r>
            <w:proofErr w:type="spellEnd"/>
            <w:r w:rsidR="00BB4033" w:rsidRPr="00DD5374">
              <w:rPr>
                <w:rFonts w:ascii="Arial" w:hAnsi="Arial"/>
                <w:b/>
              </w:rPr>
              <w:t>(number)</w:t>
            </w:r>
            <w:r w:rsidR="00BB4033" w:rsidRPr="00DD5374">
              <w:rPr>
                <w:rFonts w:ascii="Arial" w:hAnsi="Arial"/>
              </w:rPr>
              <w:t xml:space="preserve"> function will allow the program to generate a suit for the card.</w:t>
            </w:r>
            <w:r w:rsidR="00FF2CAD" w:rsidRPr="00DD5374">
              <w:rPr>
                <w:rFonts w:ascii="Arial" w:hAnsi="Arial"/>
              </w:rPr>
              <w:t xml:space="preserve"> The function should return the suit back to the main program. </w:t>
            </w:r>
            <w:r w:rsidRPr="00DD5374">
              <w:rPr>
                <w:rFonts w:ascii="Arial" w:hAnsi="Arial"/>
              </w:rPr>
              <w:t>Pupil</w:t>
            </w:r>
            <w:r w:rsidR="00FF2CAD" w:rsidRPr="00DD5374">
              <w:rPr>
                <w:rFonts w:ascii="Arial" w:hAnsi="Arial"/>
              </w:rPr>
              <w:t>s should then use a similar idea to generate the card’s face value and, finally, print it out.</w:t>
            </w:r>
          </w:p>
          <w:p w14:paraId="1028B9CB" w14:textId="77777777" w:rsidR="00B9544A" w:rsidRPr="00DD5374" w:rsidRDefault="00B9544A" w:rsidP="00FF2CAD">
            <w:pPr>
              <w:pStyle w:val="PGKS3text"/>
              <w:rPr>
                <w:rFonts w:ascii="Arial" w:hAnsi="Arial"/>
              </w:rPr>
            </w:pPr>
          </w:p>
          <w:p w14:paraId="019D5ED9" w14:textId="62263DDE" w:rsidR="003F7DAA" w:rsidRPr="00BB4033" w:rsidRDefault="003F7DAA" w:rsidP="00FF2CAD">
            <w:pPr>
              <w:pStyle w:val="PGKS3text"/>
            </w:pPr>
            <w:r w:rsidRPr="00DD5374">
              <w:rPr>
                <w:rFonts w:ascii="Arial" w:hAnsi="Arial"/>
              </w:rPr>
              <w:t xml:space="preserve">Give out </w:t>
            </w:r>
            <w:r w:rsidRPr="00727D42">
              <w:rPr>
                <w:rFonts w:ascii="Arial" w:hAnsi="Arial"/>
                <w:b/>
              </w:rPr>
              <w:t>Homework 5</w:t>
            </w:r>
            <w:r w:rsidR="00727D42" w:rsidRPr="00727D42">
              <w:rPr>
                <w:rFonts w:ascii="Arial" w:hAnsi="Arial"/>
                <w:b/>
              </w:rPr>
              <w:t>.</w:t>
            </w:r>
          </w:p>
        </w:tc>
        <w:tc>
          <w:tcPr>
            <w:tcW w:w="2576" w:type="dxa"/>
            <w:tcBorders>
              <w:left w:val="single" w:sz="4" w:space="0" w:color="0070C0"/>
              <w:bottom w:val="single" w:sz="4" w:space="0" w:color="0070C0"/>
            </w:tcBorders>
            <w:tcMar>
              <w:top w:w="0" w:type="dxa"/>
              <w:left w:w="108" w:type="dxa"/>
              <w:bottom w:w="0" w:type="dxa"/>
              <w:right w:w="108" w:type="dxa"/>
            </w:tcMar>
          </w:tcPr>
          <w:p w14:paraId="0D4C4B81" w14:textId="575B22B8" w:rsidR="00D50A45" w:rsidRPr="00DD5374" w:rsidRDefault="00D50A45" w:rsidP="00133DE6">
            <w:pPr>
              <w:pStyle w:val="PGKS3text"/>
              <w:rPr>
                <w:rFonts w:ascii="Arial" w:hAnsi="Arial"/>
              </w:rPr>
            </w:pPr>
            <w:r w:rsidRPr="00DD5374">
              <w:rPr>
                <w:rFonts w:ascii="Arial" w:hAnsi="Arial"/>
              </w:rPr>
              <w:lastRenderedPageBreak/>
              <w:t xml:space="preserve">PowerPoint Guide </w:t>
            </w:r>
            <w:r w:rsidR="00A84648" w:rsidRPr="00DD5374">
              <w:rPr>
                <w:rFonts w:ascii="Arial" w:hAnsi="Arial"/>
              </w:rPr>
              <w:t>Python</w:t>
            </w:r>
            <w:r w:rsidR="002E0F71" w:rsidRPr="00DD5374">
              <w:rPr>
                <w:rFonts w:ascii="Arial" w:hAnsi="Arial"/>
              </w:rPr>
              <w:t xml:space="preserve"> Next Steps</w:t>
            </w:r>
            <w:r w:rsidRPr="00DD5374">
              <w:rPr>
                <w:rFonts w:ascii="Arial" w:hAnsi="Arial"/>
              </w:rPr>
              <w:t xml:space="preserve"> L5 </w:t>
            </w:r>
            <w:r w:rsidR="0059295C" w:rsidRPr="00DD5374">
              <w:rPr>
                <w:rFonts w:ascii="Arial" w:hAnsi="Arial"/>
              </w:rPr>
              <w:t>Functions</w:t>
            </w:r>
            <w:r w:rsidR="00EF2F4B">
              <w:rPr>
                <w:rFonts w:ascii="Arial" w:hAnsi="Arial"/>
              </w:rPr>
              <w:t xml:space="preserve"> returning values</w:t>
            </w:r>
          </w:p>
          <w:p w14:paraId="360EA181" w14:textId="77777777" w:rsidR="00FF2CAD" w:rsidRPr="00DD5374" w:rsidRDefault="00FF2CAD" w:rsidP="00133DE6">
            <w:pPr>
              <w:pStyle w:val="PGKS3text"/>
              <w:rPr>
                <w:rFonts w:ascii="Arial" w:hAnsi="Arial"/>
              </w:rPr>
            </w:pPr>
          </w:p>
          <w:p w14:paraId="6A56A3D5" w14:textId="77777777" w:rsidR="00FF2CAD" w:rsidRPr="00DD5374" w:rsidRDefault="00FF2CAD" w:rsidP="00133DE6">
            <w:pPr>
              <w:pStyle w:val="PGKS3text"/>
              <w:rPr>
                <w:rFonts w:ascii="Arial" w:hAnsi="Arial"/>
              </w:rPr>
            </w:pPr>
          </w:p>
          <w:p w14:paraId="18D817A5" w14:textId="77777777" w:rsidR="00FF2CAD" w:rsidRPr="00DD5374" w:rsidRDefault="00FF2CAD" w:rsidP="00133DE6">
            <w:pPr>
              <w:pStyle w:val="PGKS3text"/>
              <w:rPr>
                <w:rFonts w:ascii="Arial" w:hAnsi="Arial"/>
              </w:rPr>
            </w:pPr>
          </w:p>
          <w:p w14:paraId="350FD2AF" w14:textId="77777777" w:rsidR="00FF2CAD" w:rsidRPr="00DD5374" w:rsidRDefault="00FF2CAD" w:rsidP="00133DE6">
            <w:pPr>
              <w:pStyle w:val="PGKS3text"/>
              <w:rPr>
                <w:rFonts w:ascii="Arial" w:hAnsi="Arial"/>
              </w:rPr>
            </w:pPr>
          </w:p>
          <w:p w14:paraId="3B1250D3" w14:textId="77777777" w:rsidR="00FF2CAD" w:rsidRPr="00DD5374" w:rsidRDefault="00FF2CAD" w:rsidP="00133DE6">
            <w:pPr>
              <w:pStyle w:val="PGKS3text"/>
              <w:rPr>
                <w:rFonts w:ascii="Arial" w:hAnsi="Arial"/>
              </w:rPr>
            </w:pPr>
          </w:p>
          <w:p w14:paraId="48B392E8" w14:textId="77777777" w:rsidR="00D50A45" w:rsidRPr="00DD5374" w:rsidRDefault="00FF2CAD" w:rsidP="00133DE6">
            <w:pPr>
              <w:pStyle w:val="PGKS3text"/>
              <w:rPr>
                <w:rFonts w:ascii="Arial" w:hAnsi="Arial"/>
              </w:rPr>
            </w:pPr>
            <w:r w:rsidRPr="00DD5374">
              <w:rPr>
                <w:rFonts w:ascii="Arial" w:hAnsi="Arial"/>
              </w:rPr>
              <w:t>sample.py</w:t>
            </w:r>
          </w:p>
          <w:p w14:paraId="2C17A978" w14:textId="77777777" w:rsidR="00FF2CAD" w:rsidRPr="00DD5374" w:rsidRDefault="00FF2CAD" w:rsidP="00133DE6">
            <w:pPr>
              <w:pStyle w:val="PGKS3text"/>
              <w:rPr>
                <w:rFonts w:ascii="Arial" w:hAnsi="Arial"/>
              </w:rPr>
            </w:pPr>
          </w:p>
          <w:p w14:paraId="22CD3C9C" w14:textId="77777777" w:rsidR="00FF2CAD" w:rsidRPr="00DD5374" w:rsidRDefault="00FF2CAD" w:rsidP="00133DE6">
            <w:pPr>
              <w:pStyle w:val="PGKS3text"/>
              <w:rPr>
                <w:rFonts w:ascii="Arial" w:hAnsi="Arial"/>
              </w:rPr>
            </w:pPr>
          </w:p>
          <w:p w14:paraId="369AE23F" w14:textId="77777777" w:rsidR="00FF2CAD" w:rsidRPr="00DD5374" w:rsidRDefault="00FF2CAD" w:rsidP="00133DE6">
            <w:pPr>
              <w:pStyle w:val="PGKS3text"/>
              <w:rPr>
                <w:rFonts w:ascii="Arial" w:hAnsi="Arial"/>
              </w:rPr>
            </w:pPr>
          </w:p>
          <w:p w14:paraId="6EE65FDA" w14:textId="77777777" w:rsidR="00FF2CAD" w:rsidRPr="00DD5374" w:rsidRDefault="00FF2CAD" w:rsidP="00133DE6">
            <w:pPr>
              <w:pStyle w:val="PGKS3text"/>
              <w:rPr>
                <w:rFonts w:ascii="Arial" w:hAnsi="Arial"/>
              </w:rPr>
            </w:pPr>
          </w:p>
          <w:p w14:paraId="69CEB0D8" w14:textId="77777777" w:rsidR="00FF2CAD" w:rsidRPr="00DD5374" w:rsidRDefault="00FF2CAD" w:rsidP="00133DE6">
            <w:pPr>
              <w:pStyle w:val="PGKS3text"/>
              <w:rPr>
                <w:rFonts w:ascii="Arial" w:hAnsi="Arial"/>
              </w:rPr>
            </w:pPr>
          </w:p>
          <w:p w14:paraId="2DC8DC75" w14:textId="77777777" w:rsidR="00FF2CAD" w:rsidRPr="00DD5374" w:rsidRDefault="00FF2CAD" w:rsidP="00133DE6">
            <w:pPr>
              <w:pStyle w:val="PGKS3text"/>
              <w:rPr>
                <w:rFonts w:ascii="Arial" w:hAnsi="Arial"/>
              </w:rPr>
            </w:pPr>
            <w:r w:rsidRPr="00DD5374">
              <w:rPr>
                <w:rFonts w:ascii="Arial" w:hAnsi="Arial"/>
              </w:rPr>
              <w:t>sampleExtended.py</w:t>
            </w:r>
          </w:p>
          <w:p w14:paraId="527FFEA1" w14:textId="77777777" w:rsidR="00FF2CAD" w:rsidRPr="00DD5374" w:rsidRDefault="00FF2CAD" w:rsidP="00133DE6">
            <w:pPr>
              <w:pStyle w:val="PGKS3text"/>
              <w:rPr>
                <w:rFonts w:ascii="Arial" w:hAnsi="Arial"/>
              </w:rPr>
            </w:pPr>
          </w:p>
          <w:p w14:paraId="13583731" w14:textId="77777777" w:rsidR="00FF2CAD" w:rsidRPr="00DD5374" w:rsidRDefault="00FF2CAD" w:rsidP="00133DE6">
            <w:pPr>
              <w:pStyle w:val="PGKS3text"/>
              <w:rPr>
                <w:rFonts w:ascii="Arial" w:hAnsi="Arial"/>
              </w:rPr>
            </w:pPr>
          </w:p>
          <w:p w14:paraId="3A4A0EF8" w14:textId="77777777" w:rsidR="00FF2CAD" w:rsidRPr="00DD5374" w:rsidRDefault="00FF2CAD" w:rsidP="00133DE6">
            <w:pPr>
              <w:pStyle w:val="PGKS3text"/>
              <w:rPr>
                <w:rFonts w:ascii="Arial" w:hAnsi="Arial"/>
              </w:rPr>
            </w:pPr>
          </w:p>
          <w:p w14:paraId="462D1477" w14:textId="77777777" w:rsidR="00FF2CAD" w:rsidRPr="00DD5374" w:rsidRDefault="00FF2CAD" w:rsidP="00133DE6">
            <w:pPr>
              <w:pStyle w:val="PGKS3text"/>
              <w:rPr>
                <w:rFonts w:ascii="Arial" w:hAnsi="Arial"/>
              </w:rPr>
            </w:pPr>
          </w:p>
          <w:p w14:paraId="4A76E0F0" w14:textId="77777777" w:rsidR="00FF2CAD" w:rsidRPr="00DD5374" w:rsidRDefault="00FF2CAD" w:rsidP="00133DE6">
            <w:pPr>
              <w:pStyle w:val="PGKS3text"/>
              <w:rPr>
                <w:rFonts w:ascii="Arial" w:hAnsi="Arial"/>
              </w:rPr>
            </w:pPr>
          </w:p>
          <w:p w14:paraId="148B9678" w14:textId="77777777" w:rsidR="00FF2CAD" w:rsidRPr="00DD5374" w:rsidRDefault="00FF2CAD" w:rsidP="00133DE6">
            <w:pPr>
              <w:pStyle w:val="PGKS3text"/>
              <w:rPr>
                <w:rFonts w:ascii="Arial" w:hAnsi="Arial"/>
              </w:rPr>
            </w:pPr>
          </w:p>
          <w:p w14:paraId="0DBE3911" w14:textId="77777777" w:rsidR="00FF2CAD" w:rsidRPr="00DD5374" w:rsidRDefault="00FF2CAD" w:rsidP="00133DE6">
            <w:pPr>
              <w:pStyle w:val="PGKS3text"/>
              <w:rPr>
                <w:rFonts w:ascii="Arial" w:hAnsi="Arial"/>
              </w:rPr>
            </w:pPr>
          </w:p>
          <w:p w14:paraId="005A12CE" w14:textId="77777777" w:rsidR="00A50FCF" w:rsidRPr="00DD5374" w:rsidRDefault="00A50FCF" w:rsidP="00133DE6">
            <w:pPr>
              <w:pStyle w:val="PGKS3text"/>
              <w:rPr>
                <w:rFonts w:ascii="Arial" w:hAnsi="Arial"/>
              </w:rPr>
            </w:pPr>
          </w:p>
          <w:p w14:paraId="5BE6EACA" w14:textId="7AC97F9C" w:rsidR="00A50FCF" w:rsidRPr="00DD5374" w:rsidRDefault="005308C4" w:rsidP="00A50FCF">
            <w:pPr>
              <w:pStyle w:val="PGKS3text"/>
              <w:rPr>
                <w:rFonts w:ascii="Arial" w:hAnsi="Arial"/>
              </w:rPr>
            </w:pPr>
            <w:r w:rsidRPr="00DD5374">
              <w:rPr>
                <w:rFonts w:ascii="Arial" w:hAnsi="Arial"/>
              </w:rPr>
              <w:t>c</w:t>
            </w:r>
            <w:r w:rsidR="00A50FCF" w:rsidRPr="00DD5374">
              <w:rPr>
                <w:rFonts w:ascii="Arial" w:hAnsi="Arial"/>
              </w:rPr>
              <w:t>alculator.py</w:t>
            </w:r>
          </w:p>
          <w:p w14:paraId="1A900DC7" w14:textId="77777777" w:rsidR="00A50FCF" w:rsidRPr="00DD5374" w:rsidRDefault="00A50FCF" w:rsidP="00133DE6">
            <w:pPr>
              <w:pStyle w:val="PGKS3text"/>
              <w:rPr>
                <w:rFonts w:ascii="Arial" w:hAnsi="Arial"/>
              </w:rPr>
            </w:pPr>
          </w:p>
          <w:p w14:paraId="236D53D4" w14:textId="77777777" w:rsidR="00A50FCF" w:rsidRPr="00DD5374" w:rsidRDefault="00A50FCF" w:rsidP="00133DE6">
            <w:pPr>
              <w:pStyle w:val="PGKS3text"/>
              <w:rPr>
                <w:rFonts w:ascii="Arial" w:hAnsi="Arial"/>
              </w:rPr>
            </w:pPr>
          </w:p>
          <w:p w14:paraId="3435A744" w14:textId="77777777" w:rsidR="00A50FCF" w:rsidRPr="00DD5374" w:rsidRDefault="00A50FCF" w:rsidP="00133DE6">
            <w:pPr>
              <w:pStyle w:val="PGKS3text"/>
              <w:rPr>
                <w:rFonts w:ascii="Arial" w:hAnsi="Arial"/>
              </w:rPr>
            </w:pPr>
          </w:p>
          <w:p w14:paraId="095EB10D" w14:textId="77777777" w:rsidR="00A50FCF" w:rsidRPr="00DD5374" w:rsidRDefault="00A50FCF" w:rsidP="00133DE6">
            <w:pPr>
              <w:pStyle w:val="PGKS3text"/>
              <w:rPr>
                <w:rFonts w:ascii="Arial" w:hAnsi="Arial"/>
              </w:rPr>
            </w:pPr>
          </w:p>
          <w:p w14:paraId="66DB10E8" w14:textId="77777777" w:rsidR="005308C4" w:rsidRPr="00DD5374" w:rsidRDefault="005308C4" w:rsidP="00133DE6">
            <w:pPr>
              <w:pStyle w:val="PGKS3text"/>
              <w:rPr>
                <w:rFonts w:ascii="Arial" w:hAnsi="Arial"/>
              </w:rPr>
            </w:pPr>
          </w:p>
          <w:p w14:paraId="559FFC5E" w14:textId="706713C6" w:rsidR="00FF2CAD" w:rsidRPr="00DD5374" w:rsidRDefault="00A50FCF" w:rsidP="00133DE6">
            <w:pPr>
              <w:pStyle w:val="PGKS3text"/>
              <w:rPr>
                <w:rFonts w:ascii="Arial" w:hAnsi="Arial"/>
              </w:rPr>
            </w:pPr>
            <w:r w:rsidRPr="00DD5374">
              <w:rPr>
                <w:rFonts w:ascii="Arial" w:hAnsi="Arial"/>
              </w:rPr>
              <w:lastRenderedPageBreak/>
              <w:t>Python</w:t>
            </w:r>
            <w:r w:rsidR="003F7DAA" w:rsidRPr="00DD5374">
              <w:rPr>
                <w:rFonts w:ascii="Arial" w:hAnsi="Arial"/>
              </w:rPr>
              <w:t xml:space="preserve"> Next Steps </w:t>
            </w:r>
            <w:r w:rsidRPr="00DD5374">
              <w:rPr>
                <w:rFonts w:ascii="Arial" w:hAnsi="Arial"/>
              </w:rPr>
              <w:t xml:space="preserve"> </w:t>
            </w:r>
            <w:r w:rsidR="00FF2CAD" w:rsidRPr="00DD5374">
              <w:rPr>
                <w:rFonts w:ascii="Arial" w:hAnsi="Arial"/>
              </w:rPr>
              <w:t xml:space="preserve">Worksheet </w:t>
            </w:r>
            <w:r w:rsidR="003F7DAA" w:rsidRPr="00DD5374">
              <w:rPr>
                <w:rFonts w:ascii="Arial" w:hAnsi="Arial"/>
              </w:rPr>
              <w:t>5</w:t>
            </w:r>
            <w:r w:rsidRPr="00DD5374">
              <w:rPr>
                <w:rFonts w:ascii="Arial" w:hAnsi="Arial"/>
              </w:rPr>
              <w:t xml:space="preserve"> Card Game.docx</w:t>
            </w:r>
          </w:p>
          <w:p w14:paraId="26B44E38" w14:textId="77777777" w:rsidR="00FF2CAD" w:rsidRPr="00DD5374" w:rsidRDefault="00FF2CAD" w:rsidP="00133DE6">
            <w:pPr>
              <w:pStyle w:val="PGKS3text"/>
              <w:rPr>
                <w:rFonts w:ascii="Arial" w:hAnsi="Arial"/>
              </w:rPr>
            </w:pPr>
            <w:r w:rsidRPr="00DD5374">
              <w:rPr>
                <w:rFonts w:ascii="Arial" w:hAnsi="Arial"/>
              </w:rPr>
              <w:t>cards.py</w:t>
            </w:r>
          </w:p>
          <w:p w14:paraId="6E298053" w14:textId="77777777" w:rsidR="003F7DAA" w:rsidRPr="00DD5374" w:rsidRDefault="003F7DAA" w:rsidP="00133DE6">
            <w:pPr>
              <w:pStyle w:val="PGKS3text"/>
              <w:rPr>
                <w:rFonts w:ascii="Arial" w:hAnsi="Arial"/>
              </w:rPr>
            </w:pPr>
          </w:p>
          <w:p w14:paraId="1B0FB684" w14:textId="43DEA7C2" w:rsidR="003F7DAA" w:rsidRDefault="003F7DAA" w:rsidP="00133DE6">
            <w:pPr>
              <w:pStyle w:val="PGKS3text"/>
              <w:rPr>
                <w:rFonts w:ascii="Arial" w:hAnsi="Arial"/>
              </w:rPr>
            </w:pPr>
          </w:p>
          <w:p w14:paraId="4FD69238" w14:textId="77777777" w:rsidR="00727D42" w:rsidRPr="00DD5374" w:rsidRDefault="00727D42" w:rsidP="00133DE6">
            <w:pPr>
              <w:pStyle w:val="PGKS3text"/>
              <w:rPr>
                <w:rFonts w:ascii="Arial" w:hAnsi="Arial"/>
              </w:rPr>
            </w:pPr>
          </w:p>
          <w:p w14:paraId="492CE304" w14:textId="5AC431BD" w:rsidR="003F7DAA" w:rsidRPr="00DD5374" w:rsidRDefault="00586882" w:rsidP="00133DE6">
            <w:pPr>
              <w:pStyle w:val="PGKS3text"/>
              <w:rPr>
                <w:rFonts w:ascii="Arial" w:hAnsi="Arial"/>
              </w:rPr>
            </w:pPr>
            <w:r>
              <w:rPr>
                <w:rFonts w:ascii="Arial" w:hAnsi="Arial"/>
              </w:rPr>
              <w:br/>
            </w:r>
            <w:r w:rsidR="003F7DAA" w:rsidRPr="00DD5374">
              <w:rPr>
                <w:rFonts w:ascii="Arial" w:hAnsi="Arial"/>
              </w:rPr>
              <w:t>Python Next Steps Homework 5</w:t>
            </w:r>
          </w:p>
          <w:p w14:paraId="69922D6D" w14:textId="10B79DB3" w:rsidR="003F7DAA" w:rsidRPr="00DD5374" w:rsidRDefault="003F7DAA" w:rsidP="00133DE6">
            <w:pPr>
              <w:pStyle w:val="PGKS3text"/>
              <w:rPr>
                <w:rFonts w:ascii="Arial" w:hAnsi="Arial"/>
              </w:rPr>
            </w:pPr>
            <w:proofErr w:type="spellStart"/>
            <w:r w:rsidRPr="00DD5374">
              <w:rPr>
                <w:rFonts w:ascii="Arial" w:hAnsi="Arial"/>
              </w:rPr>
              <w:t>Pythone</w:t>
            </w:r>
            <w:proofErr w:type="spellEnd"/>
            <w:r w:rsidRPr="00DD5374">
              <w:rPr>
                <w:rFonts w:ascii="Arial" w:hAnsi="Arial"/>
              </w:rPr>
              <w:t xml:space="preserve"> Next Steps Homework 5 Answers</w:t>
            </w:r>
            <w:r w:rsidR="00586882">
              <w:rPr>
                <w:rFonts w:ascii="Arial" w:hAnsi="Arial"/>
              </w:rPr>
              <w:br/>
            </w:r>
          </w:p>
        </w:tc>
      </w:tr>
    </w:tbl>
    <w:p w14:paraId="618341F6" w14:textId="5A0DFBD3" w:rsidR="0048275D" w:rsidRDefault="00133DE6" w:rsidP="0059295C">
      <w:r>
        <w:rPr>
          <w:b/>
        </w:rPr>
        <w:lastRenderedPageBreak/>
        <w:br w:type="page"/>
      </w:r>
    </w:p>
    <w:tbl>
      <w:tblPr>
        <w:tblW w:w="9072" w:type="dxa"/>
        <w:jc w:val="center"/>
        <w:tblBorders>
          <w:top w:val="single" w:sz="8" w:space="0" w:color="4F81BD"/>
          <w:left w:val="single" w:sz="8" w:space="0" w:color="4F81BD"/>
          <w:right w:val="single" w:sz="8" w:space="0" w:color="4F81BD"/>
          <w:insideH w:val="single" w:sz="8" w:space="0" w:color="4F81BD"/>
        </w:tblBorders>
        <w:tblCellMar>
          <w:left w:w="0" w:type="dxa"/>
          <w:right w:w="0" w:type="dxa"/>
        </w:tblCellMar>
        <w:tblLook w:val="00A0" w:firstRow="1" w:lastRow="0" w:firstColumn="1" w:lastColumn="0" w:noHBand="0" w:noVBand="0"/>
      </w:tblPr>
      <w:tblGrid>
        <w:gridCol w:w="1266"/>
        <w:gridCol w:w="5230"/>
        <w:gridCol w:w="2576"/>
      </w:tblGrid>
      <w:tr w:rsidR="00D50A45" w:rsidRPr="005B7829" w14:paraId="3DBA47E1" w14:textId="77777777" w:rsidTr="00836C32">
        <w:trPr>
          <w:jc w:val="center"/>
        </w:trPr>
        <w:tc>
          <w:tcPr>
            <w:tcW w:w="1266" w:type="dxa"/>
            <w:shd w:val="clear" w:color="auto" w:fill="0091C4"/>
            <w:tcMar>
              <w:top w:w="0" w:type="dxa"/>
              <w:left w:w="108" w:type="dxa"/>
              <w:bottom w:w="0" w:type="dxa"/>
              <w:right w:w="108" w:type="dxa"/>
            </w:tcMar>
          </w:tcPr>
          <w:p w14:paraId="038665AB" w14:textId="1DDD34A7" w:rsidR="00D50A45" w:rsidRPr="00133DE6" w:rsidRDefault="00836C32" w:rsidP="0059295C">
            <w:pPr>
              <w:pStyle w:val="PGLessonWeekContentTitle"/>
            </w:pPr>
            <w:r>
              <w:lastRenderedPageBreak/>
              <w:t>Lesson</w:t>
            </w:r>
            <w:r w:rsidR="00D50A45" w:rsidRPr="00133DE6">
              <w:t xml:space="preserve"> </w:t>
            </w:r>
            <w:r w:rsidR="0059295C">
              <w:t>6</w:t>
            </w:r>
          </w:p>
        </w:tc>
        <w:tc>
          <w:tcPr>
            <w:tcW w:w="5230" w:type="dxa"/>
            <w:shd w:val="clear" w:color="auto" w:fill="0091C4"/>
            <w:tcMar>
              <w:top w:w="0" w:type="dxa"/>
              <w:left w:w="108" w:type="dxa"/>
              <w:bottom w:w="0" w:type="dxa"/>
              <w:right w:w="108" w:type="dxa"/>
            </w:tcMar>
          </w:tcPr>
          <w:p w14:paraId="55F708CB" w14:textId="77777777" w:rsidR="00D50A45" w:rsidRPr="00133DE6" w:rsidRDefault="00D50A45" w:rsidP="00133DE6">
            <w:pPr>
              <w:pStyle w:val="PGLessonWeekContentTitle"/>
            </w:pPr>
            <w:r w:rsidRPr="00133DE6">
              <w:t>Assessment</w:t>
            </w:r>
          </w:p>
        </w:tc>
        <w:tc>
          <w:tcPr>
            <w:tcW w:w="2576" w:type="dxa"/>
            <w:shd w:val="clear" w:color="auto" w:fill="0091C4"/>
            <w:tcMar>
              <w:top w:w="0" w:type="dxa"/>
              <w:left w:w="108" w:type="dxa"/>
              <w:bottom w:w="0" w:type="dxa"/>
              <w:right w:w="108" w:type="dxa"/>
            </w:tcMar>
          </w:tcPr>
          <w:p w14:paraId="01192C04" w14:textId="77777777" w:rsidR="00D50A45" w:rsidRPr="006C4564" w:rsidRDefault="00D50A45" w:rsidP="00133DE6">
            <w:pPr>
              <w:pStyle w:val="PGLessonWeekContentTitle"/>
            </w:pPr>
          </w:p>
        </w:tc>
      </w:tr>
      <w:tr w:rsidR="00D50A45" w:rsidRPr="00BC0F67" w14:paraId="532887AC" w14:textId="77777777" w:rsidTr="005E621A">
        <w:trPr>
          <w:jc w:val="center"/>
        </w:trPr>
        <w:tc>
          <w:tcPr>
            <w:tcW w:w="9072" w:type="dxa"/>
            <w:gridSpan w:val="3"/>
            <w:tcMar>
              <w:top w:w="0" w:type="dxa"/>
              <w:left w:w="108" w:type="dxa"/>
              <w:bottom w:w="0" w:type="dxa"/>
              <w:right w:w="108" w:type="dxa"/>
            </w:tcMar>
          </w:tcPr>
          <w:p w14:paraId="2E6465F2" w14:textId="77777777" w:rsidR="00D50A45" w:rsidRPr="00DD5374" w:rsidRDefault="00D50A45" w:rsidP="005E621A">
            <w:pPr>
              <w:pStyle w:val="ks3bold12pt"/>
              <w:rPr>
                <w:rFonts w:ascii="Arial" w:hAnsi="Arial"/>
              </w:rPr>
            </w:pPr>
            <w:r w:rsidRPr="00DD5374">
              <w:rPr>
                <w:rFonts w:ascii="Arial" w:hAnsi="Arial"/>
              </w:rPr>
              <w:t>Learning Objectives:</w:t>
            </w:r>
          </w:p>
          <w:p w14:paraId="5CA7C6BC" w14:textId="26293CAA" w:rsidR="00D50A45" w:rsidRPr="00DD5374" w:rsidRDefault="00981336" w:rsidP="00133DE6">
            <w:pPr>
              <w:pStyle w:val="PGKS3bulletedlist"/>
              <w:rPr>
                <w:rFonts w:ascii="Arial" w:hAnsi="Arial"/>
              </w:rPr>
            </w:pPr>
            <w:r w:rsidRPr="00DD5374">
              <w:rPr>
                <w:rFonts w:ascii="Arial" w:hAnsi="Arial"/>
              </w:rPr>
              <w:t>Read through</w:t>
            </w:r>
            <w:r w:rsidR="00D50A45" w:rsidRPr="00DD5374">
              <w:rPr>
                <w:rFonts w:ascii="Arial" w:hAnsi="Arial"/>
              </w:rPr>
              <w:t xml:space="preserve"> a program</w:t>
            </w:r>
          </w:p>
          <w:p w14:paraId="2B8001A0" w14:textId="77777777" w:rsidR="00D50A45" w:rsidRPr="00DD5374" w:rsidRDefault="00D50A45" w:rsidP="00133DE6">
            <w:pPr>
              <w:pStyle w:val="PGKS3bulletedlist"/>
              <w:rPr>
                <w:rFonts w:ascii="Arial" w:hAnsi="Arial"/>
              </w:rPr>
            </w:pPr>
            <w:r w:rsidRPr="00DD5374">
              <w:rPr>
                <w:rFonts w:ascii="Arial" w:hAnsi="Arial"/>
              </w:rPr>
              <w:t>Complete the assessment</w:t>
            </w:r>
          </w:p>
          <w:p w14:paraId="68CB1D1B" w14:textId="77777777" w:rsidR="00D50A45" w:rsidRPr="00DD5374" w:rsidRDefault="00D50A45" w:rsidP="005E621A">
            <w:pPr>
              <w:pStyle w:val="ks3bulletedlist"/>
              <w:tabs>
                <w:tab w:val="clear" w:pos="397"/>
              </w:tabs>
              <w:ind w:left="0" w:firstLine="0"/>
              <w:rPr>
                <w:rFonts w:ascii="Arial" w:hAnsi="Arial"/>
              </w:rPr>
            </w:pPr>
          </w:p>
        </w:tc>
      </w:tr>
      <w:tr w:rsidR="00D50A45" w:rsidRPr="005B7829" w14:paraId="54CBB891" w14:textId="77777777" w:rsidTr="005E621A">
        <w:trPr>
          <w:jc w:val="center"/>
        </w:trPr>
        <w:tc>
          <w:tcPr>
            <w:tcW w:w="6496" w:type="dxa"/>
            <w:gridSpan w:val="2"/>
            <w:tcBorders>
              <w:bottom w:val="single" w:sz="8" w:space="0" w:color="4F81BD"/>
            </w:tcBorders>
            <w:shd w:val="clear" w:color="auto" w:fill="00B0F0"/>
            <w:tcMar>
              <w:top w:w="0" w:type="dxa"/>
              <w:left w:w="108" w:type="dxa"/>
              <w:bottom w:w="0" w:type="dxa"/>
              <w:right w:w="108" w:type="dxa"/>
            </w:tcMar>
          </w:tcPr>
          <w:p w14:paraId="54E9BCC8" w14:textId="77777777" w:rsidR="00D50A45" w:rsidRPr="00133DE6" w:rsidRDefault="00D50A45" w:rsidP="00133DE6">
            <w:pPr>
              <w:pStyle w:val="PGLessonWeekContentTitle"/>
            </w:pPr>
            <w:r w:rsidRPr="00133DE6">
              <w:t>Content</w:t>
            </w:r>
          </w:p>
        </w:tc>
        <w:tc>
          <w:tcPr>
            <w:tcW w:w="2576" w:type="dxa"/>
            <w:tcBorders>
              <w:bottom w:val="single" w:sz="8" w:space="0" w:color="4F81BD"/>
            </w:tcBorders>
            <w:shd w:val="clear" w:color="auto" w:fill="00B0F0"/>
            <w:tcMar>
              <w:top w:w="0" w:type="dxa"/>
              <w:left w:w="108" w:type="dxa"/>
              <w:bottom w:w="0" w:type="dxa"/>
              <w:right w:w="108" w:type="dxa"/>
            </w:tcMar>
          </w:tcPr>
          <w:p w14:paraId="25FC22B1" w14:textId="77777777" w:rsidR="00D50A45" w:rsidRPr="00133DE6" w:rsidRDefault="00D50A45" w:rsidP="00133DE6">
            <w:pPr>
              <w:pStyle w:val="PGLessonWeekContentTitle"/>
            </w:pPr>
            <w:r w:rsidRPr="00133DE6">
              <w:t>Resources</w:t>
            </w:r>
          </w:p>
        </w:tc>
      </w:tr>
      <w:tr w:rsidR="00D50A45" w:rsidRPr="00BC0F67" w14:paraId="4E81751F" w14:textId="77777777" w:rsidTr="00133DE6">
        <w:trPr>
          <w:jc w:val="center"/>
        </w:trPr>
        <w:tc>
          <w:tcPr>
            <w:tcW w:w="6496" w:type="dxa"/>
            <w:gridSpan w:val="2"/>
            <w:tcBorders>
              <w:bottom w:val="single" w:sz="4" w:space="0" w:color="548DD4"/>
              <w:right w:val="single" w:sz="4" w:space="0" w:color="0070C0"/>
            </w:tcBorders>
            <w:tcMar>
              <w:top w:w="0" w:type="dxa"/>
              <w:left w:w="108" w:type="dxa"/>
              <w:bottom w:w="0" w:type="dxa"/>
              <w:right w:w="108" w:type="dxa"/>
            </w:tcMar>
          </w:tcPr>
          <w:p w14:paraId="7DDA1756" w14:textId="274D5242" w:rsidR="00D50A45" w:rsidRPr="00DD5374" w:rsidRDefault="000A4A4A" w:rsidP="00133DE6">
            <w:pPr>
              <w:pStyle w:val="PGKS3text"/>
              <w:rPr>
                <w:rFonts w:ascii="Arial" w:hAnsi="Arial"/>
              </w:rPr>
            </w:pPr>
            <w:r w:rsidRPr="00DD5374">
              <w:rPr>
                <w:rFonts w:ascii="Arial" w:hAnsi="Arial"/>
              </w:rPr>
              <w:t>Pupil</w:t>
            </w:r>
            <w:r w:rsidR="00981336" w:rsidRPr="00DD5374">
              <w:rPr>
                <w:rFonts w:ascii="Arial" w:hAnsi="Arial"/>
              </w:rPr>
              <w:t>s should complete each section of the assessment to provide evidence of their understanding of the topics covered.</w:t>
            </w:r>
          </w:p>
          <w:p w14:paraId="501FEF84" w14:textId="20946778" w:rsidR="00981336" w:rsidRPr="00DD5374" w:rsidRDefault="00981336" w:rsidP="00133DE6">
            <w:pPr>
              <w:pStyle w:val="PGKS3text"/>
              <w:rPr>
                <w:rFonts w:ascii="Arial" w:hAnsi="Arial"/>
              </w:rPr>
            </w:pPr>
            <w:r w:rsidRPr="00DD5374">
              <w:rPr>
                <w:rFonts w:ascii="Arial" w:hAnsi="Arial"/>
                <w:b/>
              </w:rPr>
              <w:t xml:space="preserve">Reading </w:t>
            </w:r>
            <w:r w:rsidR="00586882">
              <w:rPr>
                <w:rFonts w:ascii="Arial" w:hAnsi="Arial"/>
                <w:b/>
              </w:rPr>
              <w:t>c</w:t>
            </w:r>
            <w:r w:rsidRPr="00DD5374">
              <w:rPr>
                <w:rFonts w:ascii="Arial" w:hAnsi="Arial"/>
                <w:b/>
              </w:rPr>
              <w:t>ode</w:t>
            </w:r>
          </w:p>
          <w:p w14:paraId="2237369D" w14:textId="5D9A748B" w:rsidR="00981336" w:rsidRPr="00DD5374" w:rsidRDefault="00981336" w:rsidP="00133DE6">
            <w:pPr>
              <w:pStyle w:val="PGKS3text"/>
              <w:rPr>
                <w:rFonts w:ascii="Arial" w:hAnsi="Arial"/>
              </w:rPr>
            </w:pPr>
            <w:r w:rsidRPr="00DD5374">
              <w:rPr>
                <w:rFonts w:ascii="Arial" w:hAnsi="Arial"/>
              </w:rPr>
              <w:t xml:space="preserve">This section tests the </w:t>
            </w:r>
            <w:r w:rsidR="000A4A4A" w:rsidRPr="00DD5374">
              <w:rPr>
                <w:rFonts w:ascii="Arial" w:hAnsi="Arial"/>
              </w:rPr>
              <w:t>pupil</w:t>
            </w:r>
            <w:r w:rsidRPr="00DD5374">
              <w:rPr>
                <w:rFonts w:ascii="Arial" w:hAnsi="Arial"/>
              </w:rPr>
              <w:t>s’ abilit</w:t>
            </w:r>
            <w:r w:rsidR="00881C27">
              <w:rPr>
                <w:rFonts w:ascii="Arial" w:hAnsi="Arial"/>
              </w:rPr>
              <w:t>y to understand a piece of code.</w:t>
            </w:r>
          </w:p>
          <w:p w14:paraId="0A849CE2" w14:textId="7F71468F" w:rsidR="00981336" w:rsidRPr="00DD5374" w:rsidRDefault="00981336" w:rsidP="00133DE6">
            <w:pPr>
              <w:pStyle w:val="PGKS3text"/>
              <w:rPr>
                <w:rFonts w:ascii="Arial" w:hAnsi="Arial"/>
                <w:b/>
              </w:rPr>
            </w:pPr>
            <w:r w:rsidRPr="00DD5374">
              <w:rPr>
                <w:rFonts w:ascii="Arial" w:hAnsi="Arial"/>
                <w:b/>
              </w:rPr>
              <w:t xml:space="preserve">Data </w:t>
            </w:r>
            <w:r w:rsidR="00586882">
              <w:rPr>
                <w:rFonts w:ascii="Arial" w:hAnsi="Arial"/>
                <w:b/>
              </w:rPr>
              <w:t>s</w:t>
            </w:r>
            <w:r w:rsidRPr="00DD5374">
              <w:rPr>
                <w:rFonts w:ascii="Arial" w:hAnsi="Arial"/>
                <w:b/>
              </w:rPr>
              <w:t>tructures</w:t>
            </w:r>
          </w:p>
          <w:p w14:paraId="720666A0" w14:textId="34FC2106" w:rsidR="00981336" w:rsidRPr="00DD5374" w:rsidRDefault="000A4A4A" w:rsidP="00133DE6">
            <w:pPr>
              <w:pStyle w:val="PGKS3text"/>
              <w:rPr>
                <w:rFonts w:ascii="Arial" w:hAnsi="Arial"/>
              </w:rPr>
            </w:pPr>
            <w:r w:rsidRPr="00DD5374">
              <w:rPr>
                <w:rFonts w:ascii="Arial" w:hAnsi="Arial"/>
              </w:rPr>
              <w:t>Pupil</w:t>
            </w:r>
            <w:r w:rsidR="00981336" w:rsidRPr="00DD5374">
              <w:rPr>
                <w:rFonts w:ascii="Arial" w:hAnsi="Arial"/>
              </w:rPr>
              <w:t>s should be able to identify that “target” and “guess” are integer values.</w:t>
            </w:r>
          </w:p>
          <w:p w14:paraId="787FECCD" w14:textId="77777777" w:rsidR="00981336" w:rsidRPr="00DD5374" w:rsidRDefault="00981336" w:rsidP="00133DE6">
            <w:pPr>
              <w:pStyle w:val="PGKS3text"/>
              <w:rPr>
                <w:rFonts w:ascii="Arial" w:hAnsi="Arial"/>
                <w:b/>
              </w:rPr>
            </w:pPr>
            <w:r w:rsidRPr="00DD5374">
              <w:rPr>
                <w:rFonts w:ascii="Arial" w:hAnsi="Arial"/>
                <w:b/>
              </w:rPr>
              <w:t>Algorithms</w:t>
            </w:r>
          </w:p>
          <w:p w14:paraId="5EAC5A00" w14:textId="3DD1FBC7" w:rsidR="00981336" w:rsidRPr="00DD5374" w:rsidRDefault="00981336" w:rsidP="00133DE6">
            <w:pPr>
              <w:pStyle w:val="PGKS3text"/>
              <w:rPr>
                <w:rFonts w:ascii="Arial" w:hAnsi="Arial"/>
              </w:rPr>
            </w:pPr>
            <w:r w:rsidRPr="00DD5374">
              <w:rPr>
                <w:rFonts w:ascii="Arial" w:hAnsi="Arial"/>
              </w:rPr>
              <w:t>A simple password program could take one of several forms. An example solution is provided, however any functioning algorithm should be judged as correct. There should be a loop that ends when either the password is corr</w:t>
            </w:r>
            <w:bookmarkStart w:id="1" w:name="_GoBack"/>
            <w:bookmarkEnd w:id="1"/>
            <w:r w:rsidRPr="00DD5374">
              <w:rPr>
                <w:rFonts w:ascii="Arial" w:hAnsi="Arial"/>
              </w:rPr>
              <w:t xml:space="preserve">ectly guessed or after 3 failed attempts. </w:t>
            </w:r>
          </w:p>
          <w:p w14:paraId="3BB4D1D7" w14:textId="140FEBE0" w:rsidR="00981336" w:rsidRPr="00DD5374" w:rsidRDefault="00981336" w:rsidP="00133DE6">
            <w:pPr>
              <w:pStyle w:val="PGKS3text"/>
              <w:rPr>
                <w:rFonts w:ascii="Arial" w:hAnsi="Arial"/>
              </w:rPr>
            </w:pPr>
            <w:r w:rsidRPr="00DD5374">
              <w:rPr>
                <w:rFonts w:ascii="Arial" w:hAnsi="Arial"/>
              </w:rPr>
              <w:t xml:space="preserve">A solution that uses a </w:t>
            </w:r>
            <w:r w:rsidRPr="00DD5374">
              <w:rPr>
                <w:rFonts w:ascii="Arial" w:hAnsi="Arial"/>
                <w:b/>
              </w:rPr>
              <w:t>for</w:t>
            </w:r>
            <w:r w:rsidRPr="00DD5374">
              <w:rPr>
                <w:rFonts w:ascii="Arial" w:hAnsi="Arial"/>
              </w:rPr>
              <w:t xml:space="preserve"> loop (for </w:t>
            </w:r>
            <w:r w:rsidR="005535A6" w:rsidRPr="00DD5374">
              <w:rPr>
                <w:rFonts w:ascii="Arial" w:hAnsi="Arial"/>
              </w:rPr>
              <w:t>the 3 attempts) but doesn’t aut</w:t>
            </w:r>
            <w:r w:rsidRPr="00DD5374">
              <w:rPr>
                <w:rFonts w:ascii="Arial" w:hAnsi="Arial"/>
              </w:rPr>
              <w:t>om</w:t>
            </w:r>
            <w:r w:rsidR="005535A6" w:rsidRPr="00DD5374">
              <w:rPr>
                <w:rFonts w:ascii="Arial" w:hAnsi="Arial"/>
              </w:rPr>
              <w:t>a</w:t>
            </w:r>
            <w:r w:rsidRPr="00DD5374">
              <w:rPr>
                <w:rFonts w:ascii="Arial" w:hAnsi="Arial"/>
              </w:rPr>
              <w:t>tically end once the password is guessed would be a working, though inefficient, solution.</w:t>
            </w:r>
          </w:p>
          <w:p w14:paraId="764B6314" w14:textId="36CDE2CE" w:rsidR="00981336" w:rsidRPr="00DD5374" w:rsidRDefault="00981336" w:rsidP="00133DE6">
            <w:pPr>
              <w:pStyle w:val="PGKS3text"/>
              <w:rPr>
                <w:rFonts w:ascii="Arial" w:hAnsi="Arial"/>
              </w:rPr>
            </w:pPr>
            <w:r w:rsidRPr="00DD5374">
              <w:rPr>
                <w:rFonts w:ascii="Arial" w:hAnsi="Arial"/>
                <w:b/>
              </w:rPr>
              <w:t>Testing</w:t>
            </w:r>
          </w:p>
          <w:p w14:paraId="766FA538" w14:textId="58240BE0" w:rsidR="00981336" w:rsidRPr="00DD5374" w:rsidRDefault="000A4A4A" w:rsidP="00133DE6">
            <w:pPr>
              <w:pStyle w:val="PGKS3text"/>
              <w:rPr>
                <w:rFonts w:ascii="Arial" w:hAnsi="Arial"/>
              </w:rPr>
            </w:pPr>
            <w:r w:rsidRPr="00DD5374">
              <w:rPr>
                <w:rFonts w:ascii="Arial" w:hAnsi="Arial"/>
              </w:rPr>
              <w:t>Pupil</w:t>
            </w:r>
            <w:r w:rsidR="00981336" w:rsidRPr="00DD5374">
              <w:rPr>
                <w:rFonts w:ascii="Arial" w:hAnsi="Arial"/>
              </w:rPr>
              <w:t xml:space="preserve">s should (at a minimum) test </w:t>
            </w:r>
          </w:p>
          <w:p w14:paraId="1382D5C0" w14:textId="33B9E04E" w:rsidR="00981336" w:rsidRPr="00DD5374" w:rsidRDefault="00981336" w:rsidP="00981336">
            <w:pPr>
              <w:pStyle w:val="PGKS3text"/>
              <w:numPr>
                <w:ilvl w:val="0"/>
                <w:numId w:val="11"/>
              </w:numPr>
              <w:rPr>
                <w:rFonts w:ascii="Arial" w:hAnsi="Arial"/>
              </w:rPr>
            </w:pPr>
            <w:r w:rsidRPr="00DD5374">
              <w:rPr>
                <w:rFonts w:ascii="Arial" w:hAnsi="Arial"/>
              </w:rPr>
              <w:t xml:space="preserve">3 incorrect guesses in a row </w:t>
            </w:r>
          </w:p>
          <w:p w14:paraId="7CDEED8B" w14:textId="77777777" w:rsidR="00981336" w:rsidRPr="00DD5374" w:rsidRDefault="00981336" w:rsidP="00981336">
            <w:pPr>
              <w:pStyle w:val="PGKS3text"/>
              <w:numPr>
                <w:ilvl w:val="0"/>
                <w:numId w:val="11"/>
              </w:numPr>
              <w:rPr>
                <w:rFonts w:ascii="Arial" w:hAnsi="Arial"/>
              </w:rPr>
            </w:pPr>
            <w:r w:rsidRPr="00DD5374">
              <w:rPr>
                <w:rFonts w:ascii="Arial" w:hAnsi="Arial"/>
              </w:rPr>
              <w:t>a correct guess</w:t>
            </w:r>
          </w:p>
          <w:p w14:paraId="6EB1405C" w14:textId="6F35DE14" w:rsidR="00981336" w:rsidRPr="00DD5374" w:rsidRDefault="00981336" w:rsidP="00981336">
            <w:pPr>
              <w:pStyle w:val="PGKS3text"/>
              <w:rPr>
                <w:rFonts w:ascii="Arial" w:hAnsi="Arial"/>
              </w:rPr>
            </w:pPr>
            <w:r w:rsidRPr="00DD5374">
              <w:rPr>
                <w:rFonts w:ascii="Arial" w:hAnsi="Arial"/>
              </w:rPr>
              <w:t>The third test should be 1 or 2 incorrect guesses and then the correct answer.</w:t>
            </w:r>
          </w:p>
          <w:p w14:paraId="00959F67" w14:textId="0710E8E5" w:rsidR="00981336" w:rsidRPr="00DD5374" w:rsidRDefault="00981336" w:rsidP="00981336">
            <w:pPr>
              <w:pStyle w:val="PGKS3text"/>
              <w:rPr>
                <w:rFonts w:ascii="Arial" w:hAnsi="Arial"/>
              </w:rPr>
            </w:pPr>
            <w:r w:rsidRPr="00DD5374">
              <w:rPr>
                <w:rFonts w:ascii="Arial" w:hAnsi="Arial"/>
              </w:rPr>
              <w:t xml:space="preserve">The final </w:t>
            </w:r>
            <w:proofErr w:type="spellStart"/>
            <w:r w:rsidRPr="00DD5374">
              <w:rPr>
                <w:rFonts w:ascii="Arial" w:hAnsi="Arial"/>
              </w:rPr>
              <w:t>self assessment</w:t>
            </w:r>
            <w:proofErr w:type="spellEnd"/>
            <w:r w:rsidRPr="00DD5374">
              <w:rPr>
                <w:rFonts w:ascii="Arial" w:hAnsi="Arial"/>
              </w:rPr>
              <w:t xml:space="preserve"> will help to review the unit.</w:t>
            </w:r>
          </w:p>
          <w:p w14:paraId="32BE3B73" w14:textId="77777777" w:rsidR="00D50A45" w:rsidRPr="00946C08" w:rsidRDefault="00D50A45" w:rsidP="005E621A">
            <w:pPr>
              <w:pStyle w:val="ks3text"/>
            </w:pPr>
          </w:p>
        </w:tc>
        <w:tc>
          <w:tcPr>
            <w:tcW w:w="2576" w:type="dxa"/>
            <w:tcBorders>
              <w:left w:val="single" w:sz="4" w:space="0" w:color="0070C0"/>
              <w:bottom w:val="single" w:sz="4" w:space="0" w:color="548DD4"/>
            </w:tcBorders>
            <w:tcMar>
              <w:top w:w="0" w:type="dxa"/>
              <w:left w:w="108" w:type="dxa"/>
              <w:bottom w:w="0" w:type="dxa"/>
              <w:right w:w="108" w:type="dxa"/>
            </w:tcMar>
          </w:tcPr>
          <w:p w14:paraId="1FAC17AA" w14:textId="2A04ED75" w:rsidR="00D50A45" w:rsidRPr="00DD5374" w:rsidRDefault="00981336" w:rsidP="00133DE6">
            <w:pPr>
              <w:pStyle w:val="PGKS3text"/>
              <w:rPr>
                <w:rFonts w:ascii="Arial" w:hAnsi="Arial"/>
              </w:rPr>
            </w:pPr>
            <w:r w:rsidRPr="00DD5374">
              <w:rPr>
                <w:rFonts w:ascii="Arial" w:hAnsi="Arial"/>
              </w:rPr>
              <w:t xml:space="preserve">Python </w:t>
            </w:r>
            <w:r w:rsidR="00CD3C5E" w:rsidRPr="00DD5374">
              <w:rPr>
                <w:rFonts w:ascii="Arial" w:hAnsi="Arial"/>
              </w:rPr>
              <w:t xml:space="preserve">Next Steps </w:t>
            </w:r>
            <w:r w:rsidRPr="00DD5374">
              <w:rPr>
                <w:rFonts w:ascii="Arial" w:hAnsi="Arial"/>
              </w:rPr>
              <w:t>Assessment Portfolio</w:t>
            </w:r>
          </w:p>
          <w:p w14:paraId="3B196529" w14:textId="77777777" w:rsidR="00981336" w:rsidRPr="00DD5374" w:rsidRDefault="00981336" w:rsidP="00133DE6">
            <w:pPr>
              <w:pStyle w:val="PGKS3text"/>
              <w:rPr>
                <w:rFonts w:ascii="Arial" w:hAnsi="Arial"/>
              </w:rPr>
            </w:pPr>
          </w:p>
          <w:p w14:paraId="456CA3A6" w14:textId="77777777" w:rsidR="00981336" w:rsidRPr="00DD5374" w:rsidRDefault="00981336" w:rsidP="00133DE6">
            <w:pPr>
              <w:pStyle w:val="PGKS3text"/>
              <w:rPr>
                <w:rFonts w:ascii="Arial" w:hAnsi="Arial"/>
              </w:rPr>
            </w:pPr>
            <w:r w:rsidRPr="00DD5374">
              <w:rPr>
                <w:rFonts w:ascii="Arial" w:hAnsi="Arial"/>
              </w:rPr>
              <w:t>hiLo.py</w:t>
            </w:r>
          </w:p>
          <w:p w14:paraId="73CEEE38" w14:textId="77777777" w:rsidR="00981336" w:rsidRPr="00DD5374" w:rsidRDefault="00981336" w:rsidP="00133DE6">
            <w:pPr>
              <w:pStyle w:val="PGKS3text"/>
              <w:rPr>
                <w:rFonts w:ascii="Arial" w:hAnsi="Arial"/>
              </w:rPr>
            </w:pPr>
          </w:p>
          <w:p w14:paraId="6495CF28" w14:textId="77777777" w:rsidR="00981336" w:rsidRPr="00DD5374" w:rsidRDefault="00981336" w:rsidP="00133DE6">
            <w:pPr>
              <w:pStyle w:val="PGKS3text"/>
              <w:rPr>
                <w:rFonts w:ascii="Arial" w:hAnsi="Arial"/>
              </w:rPr>
            </w:pPr>
          </w:p>
          <w:p w14:paraId="6342921F" w14:textId="77777777" w:rsidR="00981336" w:rsidRPr="00DD5374" w:rsidRDefault="00981336" w:rsidP="00133DE6">
            <w:pPr>
              <w:pStyle w:val="PGKS3text"/>
              <w:rPr>
                <w:rFonts w:ascii="Arial" w:hAnsi="Arial"/>
              </w:rPr>
            </w:pPr>
          </w:p>
          <w:p w14:paraId="0BECA893" w14:textId="77777777" w:rsidR="00981336" w:rsidRPr="00DD5374" w:rsidRDefault="00981336" w:rsidP="00133DE6">
            <w:pPr>
              <w:pStyle w:val="PGKS3text"/>
              <w:rPr>
                <w:rFonts w:ascii="Arial" w:hAnsi="Arial"/>
              </w:rPr>
            </w:pPr>
          </w:p>
          <w:p w14:paraId="5C8DFF21" w14:textId="747262BB" w:rsidR="00981336" w:rsidRPr="00DD5374" w:rsidRDefault="00981336" w:rsidP="00133DE6">
            <w:pPr>
              <w:pStyle w:val="PGKS3text"/>
              <w:rPr>
                <w:rFonts w:ascii="Arial" w:hAnsi="Arial"/>
              </w:rPr>
            </w:pPr>
            <w:r w:rsidRPr="00DD5374">
              <w:rPr>
                <w:rFonts w:ascii="Arial" w:hAnsi="Arial"/>
              </w:rPr>
              <w:t>password.py</w:t>
            </w:r>
          </w:p>
        </w:tc>
      </w:tr>
    </w:tbl>
    <w:p w14:paraId="577701D3" w14:textId="2814A562" w:rsidR="00D50A45" w:rsidRPr="00DD5374" w:rsidRDefault="00D50A45" w:rsidP="00133DE6">
      <w:pPr>
        <w:pStyle w:val="PGKS3text"/>
        <w:rPr>
          <w:rFonts w:ascii="Arial" w:hAnsi="Arial"/>
        </w:rPr>
      </w:pPr>
    </w:p>
    <w:p w14:paraId="0B8DD425" w14:textId="77777777" w:rsidR="00133DE6" w:rsidRPr="00F227C4" w:rsidRDefault="00F25B9C" w:rsidP="00133DE6">
      <w:pPr>
        <w:pStyle w:val="PGHeading2"/>
      </w:pPr>
      <w:r>
        <w:br w:type="page"/>
      </w:r>
      <w:r w:rsidR="00133DE6" w:rsidRPr="00F227C4">
        <w:lastRenderedPageBreak/>
        <w:t>Acknowledgements</w:t>
      </w:r>
    </w:p>
    <w:p w14:paraId="5B1056C6" w14:textId="11A709C0" w:rsidR="00133DE6" w:rsidRDefault="00133DE6" w:rsidP="00BD69E8">
      <w:pPr>
        <w:pStyle w:val="PGKS3text"/>
        <w:spacing w:before="0" w:after="160" w:line="259" w:lineRule="auto"/>
        <w:rPr>
          <w:rFonts w:ascii="Arial" w:hAnsi="Arial"/>
        </w:rPr>
      </w:pPr>
      <w:r w:rsidRPr="00DD5374">
        <w:rPr>
          <w:rFonts w:ascii="Arial" w:hAnsi="Arial"/>
        </w:rPr>
        <w:t>The authors and publisher would like to thank all contributors for their kind permission to reproduce their photographs or images, screenshots of their websites or other copyright material in the PowerPoint Guides.</w:t>
      </w:r>
    </w:p>
    <w:p w14:paraId="502DBBFA" w14:textId="4F508B15" w:rsidR="00B47BE3" w:rsidRDefault="00B47BE3" w:rsidP="00BD69E8">
      <w:pPr>
        <w:pStyle w:val="PGKS3text"/>
        <w:spacing w:before="0" w:after="160" w:line="259" w:lineRule="auto"/>
        <w:rPr>
          <w:rFonts w:ascii="Arial" w:hAnsi="Arial"/>
        </w:rPr>
      </w:pPr>
      <w:r>
        <w:rPr>
          <w:rFonts w:ascii="Arial" w:hAnsi="Arial"/>
        </w:rPr>
        <w:t xml:space="preserve">Spiderman © Fun </w:t>
      </w:r>
      <w:proofErr w:type="spellStart"/>
      <w:r>
        <w:rPr>
          <w:rFonts w:ascii="Arial" w:hAnsi="Arial"/>
        </w:rPr>
        <w:t>Fun</w:t>
      </w:r>
      <w:proofErr w:type="spellEnd"/>
      <w:r>
        <w:rPr>
          <w:rFonts w:ascii="Arial" w:hAnsi="Arial"/>
        </w:rPr>
        <w:t xml:space="preserve"> Photo, Shutterstock.com</w:t>
      </w:r>
    </w:p>
    <w:p w14:paraId="33578350" w14:textId="06F89C24" w:rsidR="00B47BE3" w:rsidRPr="00DD5374" w:rsidRDefault="00B47BE3" w:rsidP="00BD69E8">
      <w:pPr>
        <w:pStyle w:val="PGKS3text"/>
        <w:spacing w:before="0" w:after="160" w:line="259" w:lineRule="auto"/>
        <w:rPr>
          <w:rFonts w:ascii="Arial" w:hAnsi="Arial"/>
        </w:rPr>
      </w:pPr>
      <w:r>
        <w:rPr>
          <w:rFonts w:ascii="Arial" w:hAnsi="Arial"/>
        </w:rPr>
        <w:t>Images unless otherwise stated © Shutterstock.com</w:t>
      </w:r>
    </w:p>
    <w:p w14:paraId="1CDDC0C6" w14:textId="77777777" w:rsidR="00133DE6" w:rsidRPr="00DD5374" w:rsidRDefault="00133DE6" w:rsidP="00BD69E8">
      <w:pPr>
        <w:pStyle w:val="PGKS3text"/>
        <w:spacing w:before="0" w:after="160" w:line="259" w:lineRule="auto"/>
        <w:rPr>
          <w:rFonts w:ascii="Arial" w:hAnsi="Arial"/>
        </w:rPr>
      </w:pPr>
      <w:r w:rsidRPr="00DD5374">
        <w:rPr>
          <w:rFonts w:ascii="Arial" w:hAnsi="Arial"/>
        </w:rPr>
        <w:t xml:space="preserve">Every effort has been made to trace the copyright holders and we apologise in advance for any unintentional omissions. We would be pleased to insert the appropriate acknowledgement in any subsequent edition of this publication. </w:t>
      </w:r>
    </w:p>
    <w:p w14:paraId="0239336A" w14:textId="77777777" w:rsidR="00133DE6" w:rsidRPr="00DD5374" w:rsidRDefault="00133DE6" w:rsidP="00BD69E8">
      <w:pPr>
        <w:pStyle w:val="PGKS3text"/>
        <w:spacing w:before="0" w:after="160" w:line="259" w:lineRule="auto"/>
        <w:rPr>
          <w:rFonts w:ascii="Arial" w:hAnsi="Arial"/>
        </w:rPr>
      </w:pPr>
      <w:r w:rsidRPr="00DD5374">
        <w:rPr>
          <w:rFonts w:ascii="Arial" w:hAnsi="Arial"/>
        </w:rPr>
        <w:t xml:space="preserve">This material contains links to relevant websites featured in the teacher’s guide. Every effort has been made to ensure that at the time of distribution, the links remain unbroken, the material remains up-to-date and that links are not inadvertently linked to sites that could be considered offensive. PG Online cannot be held responsible for the content of any website mentioned in this material. It is sometimes possible to find relocated sites by typing the original URL into a browser. Any errors </w:t>
      </w:r>
      <w:r w:rsidR="00C75B06" w:rsidRPr="00DD5374">
        <w:rPr>
          <w:rFonts w:ascii="Arial" w:hAnsi="Arial"/>
        </w:rPr>
        <w:t>should</w:t>
      </w:r>
      <w:r w:rsidRPr="00DD5374">
        <w:rPr>
          <w:rFonts w:ascii="Arial" w:hAnsi="Arial"/>
        </w:rPr>
        <w:t xml:space="preserve"> be reported directly to support@pgonline.co.uk and changes will be made in any subsequent editions of the material.</w:t>
      </w:r>
    </w:p>
    <w:p w14:paraId="677627EC" w14:textId="77777777" w:rsidR="00A33826" w:rsidRDefault="00A33826" w:rsidP="005F517E">
      <w:pPr>
        <w:pStyle w:val="PGHeading1"/>
      </w:pPr>
    </w:p>
    <w:sectPr w:rsidR="00A33826" w:rsidSect="006014EA">
      <w:headerReference w:type="default" r:id="rId13"/>
      <w:footerReference w:type="default" r:id="rId14"/>
      <w:pgSz w:w="11906" w:h="16838"/>
      <w:pgMar w:top="1440" w:right="1440" w:bottom="1440" w:left="1440"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5502C" w14:textId="77777777" w:rsidR="00EE4E32" w:rsidRDefault="00EE4E32" w:rsidP="00F25B9C">
      <w:r>
        <w:separator/>
      </w:r>
    </w:p>
  </w:endnote>
  <w:endnote w:type="continuationSeparator" w:id="0">
    <w:p w14:paraId="33ED136A" w14:textId="77777777" w:rsidR="00EE4E32" w:rsidRDefault="00EE4E32" w:rsidP="00F25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9293F" w14:textId="7D289CF2" w:rsidR="00F0780A" w:rsidRPr="00DD5374" w:rsidRDefault="00DD5374" w:rsidP="00AC0AF5">
    <w:pPr>
      <w:pStyle w:val="PGFooter"/>
      <w:tabs>
        <w:tab w:val="clear" w:pos="4513"/>
        <w:tab w:val="center" w:pos="6237"/>
      </w:tabs>
      <w:rPr>
        <w:rFonts w:ascii="Arial" w:hAnsi="Arial"/>
      </w:rPr>
    </w:pPr>
    <w:r w:rsidRPr="00DD5374">
      <w:rPr>
        <w:rFonts w:ascii="Arial" w:hAnsi="Arial"/>
      </w:rPr>
      <w:t>K</w:t>
    </w:r>
    <w:r w:rsidR="00B37A84">
      <w:rPr>
        <w:rFonts w:ascii="Arial" w:hAnsi="Arial"/>
      </w:rPr>
      <w:t xml:space="preserve">ey </w:t>
    </w:r>
    <w:r w:rsidRPr="00DD5374">
      <w:rPr>
        <w:rFonts w:ascii="Arial" w:hAnsi="Arial"/>
      </w:rPr>
      <w:t>S</w:t>
    </w:r>
    <w:r w:rsidR="00B37A84">
      <w:rPr>
        <w:rFonts w:ascii="Arial" w:hAnsi="Arial"/>
      </w:rPr>
      <w:t xml:space="preserve">tage </w:t>
    </w:r>
    <w:r w:rsidRPr="00DD5374">
      <w:rPr>
        <w:rFonts w:ascii="Arial" w:hAnsi="Arial"/>
      </w:rPr>
      <w:t xml:space="preserve">3 Python: Next steps </w:t>
    </w:r>
    <w:r w:rsidR="00F0780A" w:rsidRPr="00DD5374">
      <w:rPr>
        <w:rFonts w:ascii="Arial" w:hAnsi="Arial"/>
      </w:rPr>
      <w:t>© 201</w:t>
    </w:r>
    <w:r w:rsidR="00326900" w:rsidRPr="00DD5374">
      <w:rPr>
        <w:rFonts w:ascii="Arial" w:hAnsi="Arial"/>
      </w:rPr>
      <w:t>7</w:t>
    </w:r>
    <w:r w:rsidR="00F0780A" w:rsidRPr="00DD5374">
      <w:rPr>
        <w:rFonts w:ascii="Arial" w:hAnsi="Arial"/>
      </w:rPr>
      <w:t xml:space="preserve"> PG Online Limited</w:t>
    </w:r>
    <w:r w:rsidR="00F0780A" w:rsidRPr="00DD5374">
      <w:rPr>
        <w:rFonts w:ascii="Arial" w:hAnsi="Arial"/>
      </w:rPr>
      <w:tab/>
    </w:r>
    <w:r w:rsidR="00F0780A" w:rsidRPr="00DD5374">
      <w:rPr>
        <w:rFonts w:ascii="Arial" w:hAnsi="Arial"/>
      </w:rPr>
      <w:tab/>
    </w:r>
    <w:r w:rsidR="00F0780A" w:rsidRPr="00DD5374">
      <w:rPr>
        <w:rFonts w:ascii="Arial" w:hAnsi="Arial"/>
      </w:rPr>
      <w:fldChar w:fldCharType="begin"/>
    </w:r>
    <w:r w:rsidR="00F0780A" w:rsidRPr="00DD5374">
      <w:rPr>
        <w:rFonts w:ascii="Arial" w:hAnsi="Arial"/>
      </w:rPr>
      <w:instrText xml:space="preserve"> PAGE </w:instrText>
    </w:r>
    <w:r w:rsidR="00F0780A" w:rsidRPr="00DD5374">
      <w:rPr>
        <w:rFonts w:ascii="Arial" w:hAnsi="Arial"/>
      </w:rPr>
      <w:fldChar w:fldCharType="separate"/>
    </w:r>
    <w:r w:rsidR="00586882">
      <w:rPr>
        <w:rFonts w:ascii="Arial" w:hAnsi="Arial"/>
        <w:noProof/>
      </w:rPr>
      <w:t>17</w:t>
    </w:r>
    <w:r w:rsidR="00F0780A" w:rsidRPr="00DD5374">
      <w:rPr>
        <w:rFonts w:ascii="Arial" w:hAnsi="Arial"/>
      </w:rPr>
      <w:fldChar w:fldCharType="end"/>
    </w:r>
  </w:p>
  <w:p w14:paraId="15303DE4" w14:textId="77777777" w:rsidR="00F0780A" w:rsidRPr="00DD5374" w:rsidRDefault="00F0780A" w:rsidP="00F25B9C">
    <w:pPr>
      <w:pStyle w:val="Footer"/>
      <w:rPr>
        <w:rFonts w:ascii="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58271" w14:textId="77777777" w:rsidR="00EE4E32" w:rsidRDefault="00EE4E32" w:rsidP="00F25B9C">
      <w:r>
        <w:separator/>
      </w:r>
    </w:p>
  </w:footnote>
  <w:footnote w:type="continuationSeparator" w:id="0">
    <w:p w14:paraId="79BDC70D" w14:textId="77777777" w:rsidR="00EE4E32" w:rsidRDefault="00EE4E32" w:rsidP="00F25B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193C9" w14:textId="77777777" w:rsidR="00F0780A" w:rsidRPr="00DD5374" w:rsidRDefault="00F0780A" w:rsidP="006014EA">
    <w:pPr>
      <w:pStyle w:val="PGFooter"/>
      <w:rPr>
        <w:rFonts w:ascii="Arial" w:hAnsi="Arial"/>
      </w:rPr>
    </w:pPr>
    <w:r w:rsidRPr="00DD5374">
      <w:rPr>
        <w:rFonts w:ascii="Arial" w:hAnsi="Arial"/>
      </w:rPr>
      <w:tab/>
    </w:r>
    <w:r w:rsidRPr="00DD5374">
      <w:rPr>
        <w:rFonts w:ascii="Arial" w:hAnsi="Arial"/>
      </w:rPr>
      <w:tab/>
    </w:r>
    <w:r w:rsidRPr="00DD5374">
      <w:rPr>
        <w:rFonts w:ascii="Arial" w:hAnsi="Arial"/>
        <w:noProof/>
      </w:rPr>
      <w:drawing>
        <wp:inline distT="0" distB="0" distL="0" distR="0" wp14:anchorId="630CB0B4" wp14:editId="78E3DC07">
          <wp:extent cx="1581150" cy="413385"/>
          <wp:effectExtent l="0" t="0" r="0" b="0"/>
          <wp:docPr id="3" name="Picture 3" descr="C:\Users\Rob\Dropbox\KS3 Project\pg_online_logo\jpeg_png\pg_online_normal_v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Dropbox\KS3 Project\pg_online_logo\jpeg_png\pg_online_normal_ver-02.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59" t="38384" r="15117" b="32828"/>
                  <a:stretch/>
                </pic:blipFill>
                <pic:spPr bwMode="auto">
                  <a:xfrm>
                    <a:off x="0" y="0"/>
                    <a:ext cx="1581150" cy="413385"/>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977"/>
    <w:multiLevelType w:val="hybridMultilevel"/>
    <w:tmpl w:val="91BA0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CD6A70"/>
    <w:multiLevelType w:val="hybridMultilevel"/>
    <w:tmpl w:val="27D4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43735F"/>
    <w:multiLevelType w:val="hybridMultilevel"/>
    <w:tmpl w:val="A67C5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2A1AC2"/>
    <w:multiLevelType w:val="hybridMultilevel"/>
    <w:tmpl w:val="63C4B1E6"/>
    <w:lvl w:ilvl="0" w:tplc="D0F84030">
      <w:start w:val="1"/>
      <w:numFmt w:val="bullet"/>
      <w:pStyle w:val="PGKS3bulletedlist"/>
      <w:lvlText w:val=""/>
      <w:lvlJc w:val="left"/>
      <w:pPr>
        <w:tabs>
          <w:tab w:val="num" w:pos="397"/>
        </w:tabs>
        <w:ind w:left="397" w:hanging="39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C83729"/>
    <w:multiLevelType w:val="hybridMultilevel"/>
    <w:tmpl w:val="A67EC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33B29"/>
    <w:multiLevelType w:val="hybridMultilevel"/>
    <w:tmpl w:val="CA02255A"/>
    <w:lvl w:ilvl="0" w:tplc="5C58261C">
      <w:start w:val="1"/>
      <w:numFmt w:val="bullet"/>
      <w:lvlText w:val="•"/>
      <w:lvlJc w:val="left"/>
      <w:pPr>
        <w:tabs>
          <w:tab w:val="num" w:pos="720"/>
        </w:tabs>
        <w:ind w:left="720" w:hanging="360"/>
      </w:pPr>
      <w:rPr>
        <w:rFonts w:ascii="Arial" w:hAnsi="Arial" w:hint="default"/>
      </w:rPr>
    </w:lvl>
    <w:lvl w:ilvl="1" w:tplc="509AA5E8" w:tentative="1">
      <w:start w:val="1"/>
      <w:numFmt w:val="bullet"/>
      <w:lvlText w:val="•"/>
      <w:lvlJc w:val="left"/>
      <w:pPr>
        <w:tabs>
          <w:tab w:val="num" w:pos="1440"/>
        </w:tabs>
        <w:ind w:left="1440" w:hanging="360"/>
      </w:pPr>
      <w:rPr>
        <w:rFonts w:ascii="Arial" w:hAnsi="Arial" w:hint="default"/>
      </w:rPr>
    </w:lvl>
    <w:lvl w:ilvl="2" w:tplc="58DC71A0" w:tentative="1">
      <w:start w:val="1"/>
      <w:numFmt w:val="bullet"/>
      <w:lvlText w:val="•"/>
      <w:lvlJc w:val="left"/>
      <w:pPr>
        <w:tabs>
          <w:tab w:val="num" w:pos="2160"/>
        </w:tabs>
        <w:ind w:left="2160" w:hanging="360"/>
      </w:pPr>
      <w:rPr>
        <w:rFonts w:ascii="Arial" w:hAnsi="Arial" w:hint="default"/>
      </w:rPr>
    </w:lvl>
    <w:lvl w:ilvl="3" w:tplc="A9C2E466" w:tentative="1">
      <w:start w:val="1"/>
      <w:numFmt w:val="bullet"/>
      <w:lvlText w:val="•"/>
      <w:lvlJc w:val="left"/>
      <w:pPr>
        <w:tabs>
          <w:tab w:val="num" w:pos="2880"/>
        </w:tabs>
        <w:ind w:left="2880" w:hanging="360"/>
      </w:pPr>
      <w:rPr>
        <w:rFonts w:ascii="Arial" w:hAnsi="Arial" w:hint="default"/>
      </w:rPr>
    </w:lvl>
    <w:lvl w:ilvl="4" w:tplc="C48258B0" w:tentative="1">
      <w:start w:val="1"/>
      <w:numFmt w:val="bullet"/>
      <w:lvlText w:val="•"/>
      <w:lvlJc w:val="left"/>
      <w:pPr>
        <w:tabs>
          <w:tab w:val="num" w:pos="3600"/>
        </w:tabs>
        <w:ind w:left="3600" w:hanging="360"/>
      </w:pPr>
      <w:rPr>
        <w:rFonts w:ascii="Arial" w:hAnsi="Arial" w:hint="default"/>
      </w:rPr>
    </w:lvl>
    <w:lvl w:ilvl="5" w:tplc="D520D340" w:tentative="1">
      <w:start w:val="1"/>
      <w:numFmt w:val="bullet"/>
      <w:lvlText w:val="•"/>
      <w:lvlJc w:val="left"/>
      <w:pPr>
        <w:tabs>
          <w:tab w:val="num" w:pos="4320"/>
        </w:tabs>
        <w:ind w:left="4320" w:hanging="360"/>
      </w:pPr>
      <w:rPr>
        <w:rFonts w:ascii="Arial" w:hAnsi="Arial" w:hint="default"/>
      </w:rPr>
    </w:lvl>
    <w:lvl w:ilvl="6" w:tplc="DDD828B0" w:tentative="1">
      <w:start w:val="1"/>
      <w:numFmt w:val="bullet"/>
      <w:lvlText w:val="•"/>
      <w:lvlJc w:val="left"/>
      <w:pPr>
        <w:tabs>
          <w:tab w:val="num" w:pos="5040"/>
        </w:tabs>
        <w:ind w:left="5040" w:hanging="360"/>
      </w:pPr>
      <w:rPr>
        <w:rFonts w:ascii="Arial" w:hAnsi="Arial" w:hint="default"/>
      </w:rPr>
    </w:lvl>
    <w:lvl w:ilvl="7" w:tplc="5274AE1E" w:tentative="1">
      <w:start w:val="1"/>
      <w:numFmt w:val="bullet"/>
      <w:lvlText w:val="•"/>
      <w:lvlJc w:val="left"/>
      <w:pPr>
        <w:tabs>
          <w:tab w:val="num" w:pos="5760"/>
        </w:tabs>
        <w:ind w:left="5760" w:hanging="360"/>
      </w:pPr>
      <w:rPr>
        <w:rFonts w:ascii="Arial" w:hAnsi="Arial" w:hint="default"/>
      </w:rPr>
    </w:lvl>
    <w:lvl w:ilvl="8" w:tplc="20F6E5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F45922"/>
    <w:multiLevelType w:val="hybridMultilevel"/>
    <w:tmpl w:val="6A7E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3E62A7"/>
    <w:multiLevelType w:val="hybridMultilevel"/>
    <w:tmpl w:val="E294F6B6"/>
    <w:lvl w:ilvl="0" w:tplc="2E307610">
      <w:start w:val="1"/>
      <w:numFmt w:val="bullet"/>
      <w:lvlText w:val="•"/>
      <w:lvlJc w:val="left"/>
      <w:pPr>
        <w:tabs>
          <w:tab w:val="num" w:pos="720"/>
        </w:tabs>
        <w:ind w:left="720" w:hanging="360"/>
      </w:pPr>
      <w:rPr>
        <w:rFonts w:ascii="Arial" w:hAnsi="Arial" w:hint="default"/>
      </w:rPr>
    </w:lvl>
    <w:lvl w:ilvl="1" w:tplc="A9CA1C8C" w:tentative="1">
      <w:start w:val="1"/>
      <w:numFmt w:val="bullet"/>
      <w:lvlText w:val="•"/>
      <w:lvlJc w:val="left"/>
      <w:pPr>
        <w:tabs>
          <w:tab w:val="num" w:pos="1440"/>
        </w:tabs>
        <w:ind w:left="1440" w:hanging="360"/>
      </w:pPr>
      <w:rPr>
        <w:rFonts w:ascii="Arial" w:hAnsi="Arial" w:hint="default"/>
      </w:rPr>
    </w:lvl>
    <w:lvl w:ilvl="2" w:tplc="825A1880" w:tentative="1">
      <w:start w:val="1"/>
      <w:numFmt w:val="bullet"/>
      <w:lvlText w:val="•"/>
      <w:lvlJc w:val="left"/>
      <w:pPr>
        <w:tabs>
          <w:tab w:val="num" w:pos="2160"/>
        </w:tabs>
        <w:ind w:left="2160" w:hanging="360"/>
      </w:pPr>
      <w:rPr>
        <w:rFonts w:ascii="Arial" w:hAnsi="Arial" w:hint="default"/>
      </w:rPr>
    </w:lvl>
    <w:lvl w:ilvl="3" w:tplc="60F6353C" w:tentative="1">
      <w:start w:val="1"/>
      <w:numFmt w:val="bullet"/>
      <w:lvlText w:val="•"/>
      <w:lvlJc w:val="left"/>
      <w:pPr>
        <w:tabs>
          <w:tab w:val="num" w:pos="2880"/>
        </w:tabs>
        <w:ind w:left="2880" w:hanging="360"/>
      </w:pPr>
      <w:rPr>
        <w:rFonts w:ascii="Arial" w:hAnsi="Arial" w:hint="default"/>
      </w:rPr>
    </w:lvl>
    <w:lvl w:ilvl="4" w:tplc="8BDC19C8" w:tentative="1">
      <w:start w:val="1"/>
      <w:numFmt w:val="bullet"/>
      <w:lvlText w:val="•"/>
      <w:lvlJc w:val="left"/>
      <w:pPr>
        <w:tabs>
          <w:tab w:val="num" w:pos="3600"/>
        </w:tabs>
        <w:ind w:left="3600" w:hanging="360"/>
      </w:pPr>
      <w:rPr>
        <w:rFonts w:ascii="Arial" w:hAnsi="Arial" w:hint="default"/>
      </w:rPr>
    </w:lvl>
    <w:lvl w:ilvl="5" w:tplc="8446FA6E" w:tentative="1">
      <w:start w:val="1"/>
      <w:numFmt w:val="bullet"/>
      <w:lvlText w:val="•"/>
      <w:lvlJc w:val="left"/>
      <w:pPr>
        <w:tabs>
          <w:tab w:val="num" w:pos="4320"/>
        </w:tabs>
        <w:ind w:left="4320" w:hanging="360"/>
      </w:pPr>
      <w:rPr>
        <w:rFonts w:ascii="Arial" w:hAnsi="Arial" w:hint="default"/>
      </w:rPr>
    </w:lvl>
    <w:lvl w:ilvl="6" w:tplc="FF144FFA" w:tentative="1">
      <w:start w:val="1"/>
      <w:numFmt w:val="bullet"/>
      <w:lvlText w:val="•"/>
      <w:lvlJc w:val="left"/>
      <w:pPr>
        <w:tabs>
          <w:tab w:val="num" w:pos="5040"/>
        </w:tabs>
        <w:ind w:left="5040" w:hanging="360"/>
      </w:pPr>
      <w:rPr>
        <w:rFonts w:ascii="Arial" w:hAnsi="Arial" w:hint="default"/>
      </w:rPr>
    </w:lvl>
    <w:lvl w:ilvl="7" w:tplc="C1B85340" w:tentative="1">
      <w:start w:val="1"/>
      <w:numFmt w:val="bullet"/>
      <w:lvlText w:val="•"/>
      <w:lvlJc w:val="left"/>
      <w:pPr>
        <w:tabs>
          <w:tab w:val="num" w:pos="5760"/>
        </w:tabs>
        <w:ind w:left="5760" w:hanging="360"/>
      </w:pPr>
      <w:rPr>
        <w:rFonts w:ascii="Arial" w:hAnsi="Arial" w:hint="default"/>
      </w:rPr>
    </w:lvl>
    <w:lvl w:ilvl="8" w:tplc="25CE97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C25D33"/>
    <w:multiLevelType w:val="hybridMultilevel"/>
    <w:tmpl w:val="7650503A"/>
    <w:lvl w:ilvl="0" w:tplc="27A44454">
      <w:start w:val="1"/>
      <w:numFmt w:val="bullet"/>
      <w:lvlText w:val="•"/>
      <w:lvlJc w:val="left"/>
      <w:pPr>
        <w:tabs>
          <w:tab w:val="num" w:pos="720"/>
        </w:tabs>
        <w:ind w:left="720" w:hanging="360"/>
      </w:pPr>
      <w:rPr>
        <w:rFonts w:ascii="Arial" w:hAnsi="Arial" w:hint="default"/>
      </w:rPr>
    </w:lvl>
    <w:lvl w:ilvl="1" w:tplc="D69E2088" w:tentative="1">
      <w:start w:val="1"/>
      <w:numFmt w:val="bullet"/>
      <w:lvlText w:val="•"/>
      <w:lvlJc w:val="left"/>
      <w:pPr>
        <w:tabs>
          <w:tab w:val="num" w:pos="1440"/>
        </w:tabs>
        <w:ind w:left="1440" w:hanging="360"/>
      </w:pPr>
      <w:rPr>
        <w:rFonts w:ascii="Arial" w:hAnsi="Arial" w:hint="default"/>
      </w:rPr>
    </w:lvl>
    <w:lvl w:ilvl="2" w:tplc="8DB6145A" w:tentative="1">
      <w:start w:val="1"/>
      <w:numFmt w:val="bullet"/>
      <w:lvlText w:val="•"/>
      <w:lvlJc w:val="left"/>
      <w:pPr>
        <w:tabs>
          <w:tab w:val="num" w:pos="2160"/>
        </w:tabs>
        <w:ind w:left="2160" w:hanging="360"/>
      </w:pPr>
      <w:rPr>
        <w:rFonts w:ascii="Arial" w:hAnsi="Arial" w:hint="default"/>
      </w:rPr>
    </w:lvl>
    <w:lvl w:ilvl="3" w:tplc="24180B02" w:tentative="1">
      <w:start w:val="1"/>
      <w:numFmt w:val="bullet"/>
      <w:lvlText w:val="•"/>
      <w:lvlJc w:val="left"/>
      <w:pPr>
        <w:tabs>
          <w:tab w:val="num" w:pos="2880"/>
        </w:tabs>
        <w:ind w:left="2880" w:hanging="360"/>
      </w:pPr>
      <w:rPr>
        <w:rFonts w:ascii="Arial" w:hAnsi="Arial" w:hint="default"/>
      </w:rPr>
    </w:lvl>
    <w:lvl w:ilvl="4" w:tplc="C5F03F9C" w:tentative="1">
      <w:start w:val="1"/>
      <w:numFmt w:val="bullet"/>
      <w:lvlText w:val="•"/>
      <w:lvlJc w:val="left"/>
      <w:pPr>
        <w:tabs>
          <w:tab w:val="num" w:pos="3600"/>
        </w:tabs>
        <w:ind w:left="3600" w:hanging="360"/>
      </w:pPr>
      <w:rPr>
        <w:rFonts w:ascii="Arial" w:hAnsi="Arial" w:hint="default"/>
      </w:rPr>
    </w:lvl>
    <w:lvl w:ilvl="5" w:tplc="B1823E46" w:tentative="1">
      <w:start w:val="1"/>
      <w:numFmt w:val="bullet"/>
      <w:lvlText w:val="•"/>
      <w:lvlJc w:val="left"/>
      <w:pPr>
        <w:tabs>
          <w:tab w:val="num" w:pos="4320"/>
        </w:tabs>
        <w:ind w:left="4320" w:hanging="360"/>
      </w:pPr>
      <w:rPr>
        <w:rFonts w:ascii="Arial" w:hAnsi="Arial" w:hint="default"/>
      </w:rPr>
    </w:lvl>
    <w:lvl w:ilvl="6" w:tplc="80641BB2" w:tentative="1">
      <w:start w:val="1"/>
      <w:numFmt w:val="bullet"/>
      <w:lvlText w:val="•"/>
      <w:lvlJc w:val="left"/>
      <w:pPr>
        <w:tabs>
          <w:tab w:val="num" w:pos="5040"/>
        </w:tabs>
        <w:ind w:left="5040" w:hanging="360"/>
      </w:pPr>
      <w:rPr>
        <w:rFonts w:ascii="Arial" w:hAnsi="Arial" w:hint="default"/>
      </w:rPr>
    </w:lvl>
    <w:lvl w:ilvl="7" w:tplc="C26EA320" w:tentative="1">
      <w:start w:val="1"/>
      <w:numFmt w:val="bullet"/>
      <w:lvlText w:val="•"/>
      <w:lvlJc w:val="left"/>
      <w:pPr>
        <w:tabs>
          <w:tab w:val="num" w:pos="5760"/>
        </w:tabs>
        <w:ind w:left="5760" w:hanging="360"/>
      </w:pPr>
      <w:rPr>
        <w:rFonts w:ascii="Arial" w:hAnsi="Arial" w:hint="default"/>
      </w:rPr>
    </w:lvl>
    <w:lvl w:ilvl="8" w:tplc="7CBA71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D5B0F84"/>
    <w:multiLevelType w:val="hybridMultilevel"/>
    <w:tmpl w:val="D3F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930597"/>
    <w:multiLevelType w:val="hybridMultilevel"/>
    <w:tmpl w:val="54666592"/>
    <w:lvl w:ilvl="0" w:tplc="1B4C7760">
      <w:start w:val="1"/>
      <w:numFmt w:val="bullet"/>
      <w:lvlText w:val=""/>
      <w:lvlJc w:val="left"/>
      <w:pPr>
        <w:tabs>
          <w:tab w:val="num" w:pos="-1158"/>
        </w:tabs>
        <w:ind w:left="-1158" w:hanging="397"/>
      </w:pPr>
      <w:rPr>
        <w:rFonts w:ascii="Symbol" w:hAnsi="Symbol" w:hint="default"/>
      </w:rPr>
    </w:lvl>
    <w:lvl w:ilvl="1" w:tplc="08090003" w:tentative="1">
      <w:start w:val="1"/>
      <w:numFmt w:val="bullet"/>
      <w:lvlText w:val="o"/>
      <w:lvlJc w:val="left"/>
      <w:pPr>
        <w:tabs>
          <w:tab w:val="num" w:pos="-115"/>
        </w:tabs>
        <w:ind w:left="-115" w:hanging="360"/>
      </w:pPr>
      <w:rPr>
        <w:rFonts w:ascii="Courier New" w:hAnsi="Courier New" w:cs="Courier New" w:hint="default"/>
      </w:rPr>
    </w:lvl>
    <w:lvl w:ilvl="2" w:tplc="08090005" w:tentative="1">
      <w:start w:val="1"/>
      <w:numFmt w:val="bullet"/>
      <w:lvlText w:val=""/>
      <w:lvlJc w:val="left"/>
      <w:pPr>
        <w:tabs>
          <w:tab w:val="num" w:pos="605"/>
        </w:tabs>
        <w:ind w:left="605" w:hanging="360"/>
      </w:pPr>
      <w:rPr>
        <w:rFonts w:ascii="Wingdings" w:hAnsi="Wingdings" w:hint="default"/>
      </w:rPr>
    </w:lvl>
    <w:lvl w:ilvl="3" w:tplc="08090001" w:tentative="1">
      <w:start w:val="1"/>
      <w:numFmt w:val="bullet"/>
      <w:lvlText w:val=""/>
      <w:lvlJc w:val="left"/>
      <w:pPr>
        <w:tabs>
          <w:tab w:val="num" w:pos="1325"/>
        </w:tabs>
        <w:ind w:left="1325" w:hanging="360"/>
      </w:pPr>
      <w:rPr>
        <w:rFonts w:ascii="Symbol" w:hAnsi="Symbol" w:hint="default"/>
      </w:rPr>
    </w:lvl>
    <w:lvl w:ilvl="4" w:tplc="08090003" w:tentative="1">
      <w:start w:val="1"/>
      <w:numFmt w:val="bullet"/>
      <w:lvlText w:val="o"/>
      <w:lvlJc w:val="left"/>
      <w:pPr>
        <w:tabs>
          <w:tab w:val="num" w:pos="2045"/>
        </w:tabs>
        <w:ind w:left="2045" w:hanging="360"/>
      </w:pPr>
      <w:rPr>
        <w:rFonts w:ascii="Courier New" w:hAnsi="Courier New" w:cs="Courier New" w:hint="default"/>
      </w:rPr>
    </w:lvl>
    <w:lvl w:ilvl="5" w:tplc="08090005" w:tentative="1">
      <w:start w:val="1"/>
      <w:numFmt w:val="bullet"/>
      <w:lvlText w:val=""/>
      <w:lvlJc w:val="left"/>
      <w:pPr>
        <w:tabs>
          <w:tab w:val="num" w:pos="2765"/>
        </w:tabs>
        <w:ind w:left="2765" w:hanging="360"/>
      </w:pPr>
      <w:rPr>
        <w:rFonts w:ascii="Wingdings" w:hAnsi="Wingdings" w:hint="default"/>
      </w:rPr>
    </w:lvl>
    <w:lvl w:ilvl="6" w:tplc="08090001" w:tentative="1">
      <w:start w:val="1"/>
      <w:numFmt w:val="bullet"/>
      <w:lvlText w:val=""/>
      <w:lvlJc w:val="left"/>
      <w:pPr>
        <w:tabs>
          <w:tab w:val="num" w:pos="3485"/>
        </w:tabs>
        <w:ind w:left="3485" w:hanging="360"/>
      </w:pPr>
      <w:rPr>
        <w:rFonts w:ascii="Symbol" w:hAnsi="Symbol" w:hint="default"/>
      </w:rPr>
    </w:lvl>
    <w:lvl w:ilvl="7" w:tplc="08090003" w:tentative="1">
      <w:start w:val="1"/>
      <w:numFmt w:val="bullet"/>
      <w:lvlText w:val="o"/>
      <w:lvlJc w:val="left"/>
      <w:pPr>
        <w:tabs>
          <w:tab w:val="num" w:pos="4205"/>
        </w:tabs>
        <w:ind w:left="4205" w:hanging="360"/>
      </w:pPr>
      <w:rPr>
        <w:rFonts w:ascii="Courier New" w:hAnsi="Courier New" w:cs="Courier New" w:hint="default"/>
      </w:rPr>
    </w:lvl>
    <w:lvl w:ilvl="8" w:tplc="08090005" w:tentative="1">
      <w:start w:val="1"/>
      <w:numFmt w:val="bullet"/>
      <w:lvlText w:val=""/>
      <w:lvlJc w:val="left"/>
      <w:pPr>
        <w:tabs>
          <w:tab w:val="num" w:pos="4925"/>
        </w:tabs>
        <w:ind w:left="4925" w:hanging="360"/>
      </w:pPr>
      <w:rPr>
        <w:rFonts w:ascii="Wingdings" w:hAnsi="Wingdings" w:hint="default"/>
      </w:rPr>
    </w:lvl>
  </w:abstractNum>
  <w:num w:numId="1">
    <w:abstractNumId w:val="3"/>
  </w:num>
  <w:num w:numId="2">
    <w:abstractNumId w:val="10"/>
  </w:num>
  <w:num w:numId="3">
    <w:abstractNumId w:val="1"/>
  </w:num>
  <w:num w:numId="4">
    <w:abstractNumId w:val="0"/>
  </w:num>
  <w:num w:numId="5">
    <w:abstractNumId w:val="2"/>
  </w:num>
  <w:num w:numId="6">
    <w:abstractNumId w:val="6"/>
  </w:num>
  <w:num w:numId="7">
    <w:abstractNumId w:val="9"/>
  </w:num>
  <w:num w:numId="8">
    <w:abstractNumId w:val="7"/>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A45"/>
    <w:rsid w:val="00001683"/>
    <w:rsid w:val="00010222"/>
    <w:rsid w:val="0002147E"/>
    <w:rsid w:val="0005374B"/>
    <w:rsid w:val="0005712F"/>
    <w:rsid w:val="00077582"/>
    <w:rsid w:val="000A4813"/>
    <w:rsid w:val="000A4A4A"/>
    <w:rsid w:val="000E53BA"/>
    <w:rsid w:val="000F62C0"/>
    <w:rsid w:val="0010352C"/>
    <w:rsid w:val="00133DE6"/>
    <w:rsid w:val="00141C54"/>
    <w:rsid w:val="00165E7C"/>
    <w:rsid w:val="00173700"/>
    <w:rsid w:val="0018102B"/>
    <w:rsid w:val="0019786C"/>
    <w:rsid w:val="001B330F"/>
    <w:rsid w:val="001B4774"/>
    <w:rsid w:val="001C717C"/>
    <w:rsid w:val="00204C5C"/>
    <w:rsid w:val="00221FF1"/>
    <w:rsid w:val="00265FF9"/>
    <w:rsid w:val="0027540F"/>
    <w:rsid w:val="00276D38"/>
    <w:rsid w:val="00285C1D"/>
    <w:rsid w:val="002C2A35"/>
    <w:rsid w:val="002E0F71"/>
    <w:rsid w:val="00307C49"/>
    <w:rsid w:val="00321249"/>
    <w:rsid w:val="00326900"/>
    <w:rsid w:val="00337B91"/>
    <w:rsid w:val="00383DE1"/>
    <w:rsid w:val="003A06AC"/>
    <w:rsid w:val="003B2B31"/>
    <w:rsid w:val="003F7DAA"/>
    <w:rsid w:val="0041596B"/>
    <w:rsid w:val="00441134"/>
    <w:rsid w:val="00442C31"/>
    <w:rsid w:val="0045782D"/>
    <w:rsid w:val="004751C3"/>
    <w:rsid w:val="0048275D"/>
    <w:rsid w:val="004870C7"/>
    <w:rsid w:val="004A2D00"/>
    <w:rsid w:val="004A5AE7"/>
    <w:rsid w:val="004E15D6"/>
    <w:rsid w:val="004F1276"/>
    <w:rsid w:val="004F5671"/>
    <w:rsid w:val="00505038"/>
    <w:rsid w:val="005134CA"/>
    <w:rsid w:val="00523E56"/>
    <w:rsid w:val="005308C4"/>
    <w:rsid w:val="00531D93"/>
    <w:rsid w:val="00550CEB"/>
    <w:rsid w:val="005535A6"/>
    <w:rsid w:val="00566B54"/>
    <w:rsid w:val="00573E1C"/>
    <w:rsid w:val="00586882"/>
    <w:rsid w:val="00590E7A"/>
    <w:rsid w:val="0059295C"/>
    <w:rsid w:val="005A2419"/>
    <w:rsid w:val="005E621A"/>
    <w:rsid w:val="005F2ED7"/>
    <w:rsid w:val="005F517E"/>
    <w:rsid w:val="006014EA"/>
    <w:rsid w:val="006046A0"/>
    <w:rsid w:val="00653B52"/>
    <w:rsid w:val="006A6B0A"/>
    <w:rsid w:val="006E69CB"/>
    <w:rsid w:val="006F0AA3"/>
    <w:rsid w:val="006F7A82"/>
    <w:rsid w:val="00727D42"/>
    <w:rsid w:val="00734A85"/>
    <w:rsid w:val="00736C4E"/>
    <w:rsid w:val="00755793"/>
    <w:rsid w:val="00765743"/>
    <w:rsid w:val="00787903"/>
    <w:rsid w:val="007A27FB"/>
    <w:rsid w:val="007A4276"/>
    <w:rsid w:val="007D2CA9"/>
    <w:rsid w:val="008152D1"/>
    <w:rsid w:val="008226A8"/>
    <w:rsid w:val="00836C32"/>
    <w:rsid w:val="008522C0"/>
    <w:rsid w:val="00853F57"/>
    <w:rsid w:val="00867A5C"/>
    <w:rsid w:val="00873F65"/>
    <w:rsid w:val="00881C27"/>
    <w:rsid w:val="0088256A"/>
    <w:rsid w:val="00884B66"/>
    <w:rsid w:val="0088562D"/>
    <w:rsid w:val="008868DC"/>
    <w:rsid w:val="008B1181"/>
    <w:rsid w:val="008C37C6"/>
    <w:rsid w:val="008D5561"/>
    <w:rsid w:val="008E7558"/>
    <w:rsid w:val="008F0B27"/>
    <w:rsid w:val="00900EC0"/>
    <w:rsid w:val="0093232C"/>
    <w:rsid w:val="00933755"/>
    <w:rsid w:val="00940AA9"/>
    <w:rsid w:val="009559D4"/>
    <w:rsid w:val="00962253"/>
    <w:rsid w:val="00972B3C"/>
    <w:rsid w:val="00981336"/>
    <w:rsid w:val="009D26F3"/>
    <w:rsid w:val="009F3716"/>
    <w:rsid w:val="009F78E5"/>
    <w:rsid w:val="00A113C0"/>
    <w:rsid w:val="00A14C1C"/>
    <w:rsid w:val="00A33826"/>
    <w:rsid w:val="00A40CA8"/>
    <w:rsid w:val="00A50FCF"/>
    <w:rsid w:val="00A54E6D"/>
    <w:rsid w:val="00A84648"/>
    <w:rsid w:val="00AC0AF5"/>
    <w:rsid w:val="00AE0AF3"/>
    <w:rsid w:val="00AE6A40"/>
    <w:rsid w:val="00B37A84"/>
    <w:rsid w:val="00B41D16"/>
    <w:rsid w:val="00B460AE"/>
    <w:rsid w:val="00B47BE3"/>
    <w:rsid w:val="00B730FB"/>
    <w:rsid w:val="00B76192"/>
    <w:rsid w:val="00B807E3"/>
    <w:rsid w:val="00B879EE"/>
    <w:rsid w:val="00B9544A"/>
    <w:rsid w:val="00BB4033"/>
    <w:rsid w:val="00BB573A"/>
    <w:rsid w:val="00BD69E8"/>
    <w:rsid w:val="00BE299D"/>
    <w:rsid w:val="00BF3D2C"/>
    <w:rsid w:val="00BF4207"/>
    <w:rsid w:val="00C057E8"/>
    <w:rsid w:val="00C13267"/>
    <w:rsid w:val="00C2042F"/>
    <w:rsid w:val="00C30AF0"/>
    <w:rsid w:val="00C42F1E"/>
    <w:rsid w:val="00C43398"/>
    <w:rsid w:val="00C5112E"/>
    <w:rsid w:val="00C518B2"/>
    <w:rsid w:val="00C56669"/>
    <w:rsid w:val="00C621C0"/>
    <w:rsid w:val="00C75B06"/>
    <w:rsid w:val="00CB7F92"/>
    <w:rsid w:val="00CC3629"/>
    <w:rsid w:val="00CD03D7"/>
    <w:rsid w:val="00CD3C5E"/>
    <w:rsid w:val="00CF6D51"/>
    <w:rsid w:val="00D15852"/>
    <w:rsid w:val="00D50A45"/>
    <w:rsid w:val="00D6086D"/>
    <w:rsid w:val="00D64F55"/>
    <w:rsid w:val="00DA0930"/>
    <w:rsid w:val="00DD5374"/>
    <w:rsid w:val="00DD6169"/>
    <w:rsid w:val="00DD69D8"/>
    <w:rsid w:val="00E049AE"/>
    <w:rsid w:val="00E40E67"/>
    <w:rsid w:val="00E64AF9"/>
    <w:rsid w:val="00EC32D7"/>
    <w:rsid w:val="00EE4E32"/>
    <w:rsid w:val="00EF2F4B"/>
    <w:rsid w:val="00F02B60"/>
    <w:rsid w:val="00F0355B"/>
    <w:rsid w:val="00F0780A"/>
    <w:rsid w:val="00F24A96"/>
    <w:rsid w:val="00F25B9C"/>
    <w:rsid w:val="00F33655"/>
    <w:rsid w:val="00F40925"/>
    <w:rsid w:val="00F9030A"/>
    <w:rsid w:val="00FB4738"/>
    <w:rsid w:val="00FB4BE7"/>
    <w:rsid w:val="00FC24CA"/>
    <w:rsid w:val="00FE2063"/>
    <w:rsid w:val="00FE7F5C"/>
    <w:rsid w:val="00FF2CA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CD5382"/>
  <w15:docId w15:val="{5D05C980-B845-4AA8-82D4-EA43F858A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0A45"/>
    <w:pPr>
      <w:spacing w:after="0" w:line="240" w:lineRule="auto"/>
    </w:pPr>
    <w:rPr>
      <w:rFonts w:ascii="Arial" w:eastAsia="Times New Roman" w:hAnsi="Arial" w:cs="Arial"/>
    </w:rPr>
  </w:style>
  <w:style w:type="paragraph" w:styleId="Heading1">
    <w:name w:val="heading 1"/>
    <w:basedOn w:val="Normal"/>
    <w:next w:val="Normal"/>
    <w:link w:val="Heading1Char"/>
    <w:uiPriority w:val="99"/>
    <w:qFormat/>
    <w:rsid w:val="00F25B9C"/>
    <w:pPr>
      <w:keepNext/>
      <w:keepLines/>
      <w:spacing w:before="480"/>
      <w:outlineLvl w:val="0"/>
    </w:pPr>
    <w:rPr>
      <w:rFonts w:eastAsia="SimSun" w:cs="Times New Roman"/>
      <w:b/>
      <w:bCs/>
      <w:color w:val="365F91"/>
      <w:sz w:val="28"/>
      <w:szCs w:val="28"/>
    </w:rPr>
  </w:style>
  <w:style w:type="paragraph" w:styleId="Heading2">
    <w:name w:val="heading 2"/>
    <w:aliases w:val="PG Heading n"/>
    <w:basedOn w:val="Normal"/>
    <w:next w:val="Normal"/>
    <w:link w:val="Heading2Char"/>
    <w:uiPriority w:val="99"/>
    <w:qFormat/>
    <w:rsid w:val="00736C4E"/>
    <w:pPr>
      <w:keepNext/>
      <w:keepLines/>
      <w:spacing w:before="200"/>
      <w:outlineLvl w:val="1"/>
    </w:pPr>
    <w:rPr>
      <w:rFonts w:cs="Times New Roman"/>
      <w:b/>
      <w:color w:val="1F497D"/>
      <w:sz w:val="48"/>
      <w:szCs w:val="32"/>
      <w:lang w:eastAsia="en-US"/>
    </w:rPr>
  </w:style>
  <w:style w:type="paragraph" w:styleId="Heading3">
    <w:name w:val="heading 3"/>
    <w:basedOn w:val="Normal"/>
    <w:next w:val="Normal"/>
    <w:link w:val="Heading3Char"/>
    <w:uiPriority w:val="9"/>
    <w:unhideWhenUsed/>
    <w:rsid w:val="00133D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F25B9C"/>
    <w:pPr>
      <w:keepNext/>
      <w:keepLines/>
      <w:spacing w:before="200"/>
      <w:outlineLvl w:val="3"/>
    </w:pPr>
    <w:rPr>
      <w:rFonts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25B9C"/>
    <w:rPr>
      <w:rFonts w:eastAsia="SimSun" w:cs="Times New Roman"/>
      <w:b/>
      <w:bCs/>
      <w:color w:val="365F91"/>
      <w:sz w:val="28"/>
      <w:szCs w:val="28"/>
    </w:rPr>
  </w:style>
  <w:style w:type="character" w:customStyle="1" w:styleId="Heading2Char">
    <w:name w:val="Heading 2 Char"/>
    <w:aliases w:val="PG Heading n Char"/>
    <w:basedOn w:val="DefaultParagraphFont"/>
    <w:link w:val="Heading2"/>
    <w:uiPriority w:val="99"/>
    <w:rsid w:val="00736C4E"/>
    <w:rPr>
      <w:rFonts w:eastAsia="Times New Roman" w:cs="Times New Roman"/>
      <w:b/>
      <w:color w:val="1F497D"/>
      <w:sz w:val="48"/>
      <w:szCs w:val="32"/>
      <w:lang w:eastAsia="en-US"/>
    </w:rPr>
  </w:style>
  <w:style w:type="character" w:customStyle="1" w:styleId="Heading4Char">
    <w:name w:val="Heading 4 Char"/>
    <w:basedOn w:val="DefaultParagraphFont"/>
    <w:link w:val="Heading4"/>
    <w:uiPriority w:val="99"/>
    <w:rsid w:val="00F25B9C"/>
    <w:rPr>
      <w:rFonts w:eastAsia="Times New Roman" w:cs="Times New Roman"/>
      <w:b/>
      <w:bCs/>
      <w:i/>
      <w:iCs/>
      <w:color w:val="4F81BD"/>
    </w:rPr>
  </w:style>
  <w:style w:type="paragraph" w:customStyle="1" w:styleId="Covertitle">
    <w:name w:val="Cover title"/>
    <w:uiPriority w:val="99"/>
    <w:rsid w:val="00F25B9C"/>
    <w:pPr>
      <w:spacing w:after="0" w:line="240" w:lineRule="auto"/>
    </w:pPr>
    <w:rPr>
      <w:rFonts w:ascii="Arial" w:eastAsia="Times New Roman" w:hAnsi="Arial" w:cs="Times New Roman"/>
      <w:b/>
      <w:sz w:val="32"/>
      <w:szCs w:val="32"/>
      <w:lang w:eastAsia="en-US"/>
    </w:rPr>
  </w:style>
  <w:style w:type="paragraph" w:customStyle="1" w:styleId="PGKS3text">
    <w:name w:val="PG KS3 text"/>
    <w:basedOn w:val="Normal"/>
    <w:uiPriority w:val="99"/>
    <w:qFormat/>
    <w:rsid w:val="00F25B9C"/>
    <w:pPr>
      <w:spacing w:before="120"/>
    </w:pPr>
    <w:rPr>
      <w:rFonts w:ascii="Calibri" w:hAnsi="Calibri"/>
    </w:rPr>
  </w:style>
  <w:style w:type="paragraph" w:customStyle="1" w:styleId="PGKS3bulletedlist">
    <w:name w:val="PG KS3 bulleted list"/>
    <w:basedOn w:val="PGKS3text"/>
    <w:uiPriority w:val="99"/>
    <w:qFormat/>
    <w:rsid w:val="00F25B9C"/>
    <w:pPr>
      <w:numPr>
        <w:numId w:val="1"/>
      </w:numPr>
    </w:pPr>
  </w:style>
  <w:style w:type="paragraph" w:customStyle="1" w:styleId="ks3bold12pt">
    <w:name w:val="ks3 bold 12pt"/>
    <w:basedOn w:val="PGKS3text"/>
    <w:next w:val="PGKS3bulletedlist"/>
    <w:uiPriority w:val="99"/>
    <w:rsid w:val="00F25B9C"/>
    <w:rPr>
      <w:b/>
      <w:bCs/>
      <w:sz w:val="24"/>
      <w:szCs w:val="24"/>
    </w:rPr>
  </w:style>
  <w:style w:type="paragraph" w:styleId="NoSpacing">
    <w:name w:val="No Spacing"/>
    <w:link w:val="NoSpacingChar"/>
    <w:uiPriority w:val="1"/>
    <w:qFormat/>
    <w:rsid w:val="00F25B9C"/>
    <w:pPr>
      <w:spacing w:after="0" w:line="240" w:lineRule="auto"/>
    </w:pPr>
    <w:rPr>
      <w:rFonts w:ascii="Calibri" w:eastAsia="MS Mincho" w:hAnsi="Calibri" w:cs="Arial"/>
      <w:lang w:val="en-US" w:eastAsia="ja-JP"/>
    </w:rPr>
  </w:style>
  <w:style w:type="character" w:customStyle="1" w:styleId="NoSpacingChar">
    <w:name w:val="No Spacing Char"/>
    <w:link w:val="NoSpacing"/>
    <w:uiPriority w:val="1"/>
    <w:rsid w:val="00F25B9C"/>
    <w:rPr>
      <w:rFonts w:ascii="Calibri" w:eastAsia="MS Mincho" w:hAnsi="Calibri" w:cs="Arial"/>
      <w:lang w:val="en-US" w:eastAsia="ja-JP"/>
    </w:rPr>
  </w:style>
  <w:style w:type="paragraph" w:styleId="BalloonText">
    <w:name w:val="Balloon Text"/>
    <w:basedOn w:val="Normal"/>
    <w:link w:val="BalloonTextChar"/>
    <w:uiPriority w:val="99"/>
    <w:semiHidden/>
    <w:unhideWhenUsed/>
    <w:rsid w:val="00F25B9C"/>
    <w:rPr>
      <w:rFonts w:ascii="Tahoma" w:hAnsi="Tahoma" w:cs="Tahoma"/>
      <w:sz w:val="16"/>
      <w:szCs w:val="16"/>
    </w:rPr>
  </w:style>
  <w:style w:type="character" w:customStyle="1" w:styleId="BalloonTextChar">
    <w:name w:val="Balloon Text Char"/>
    <w:basedOn w:val="DefaultParagraphFont"/>
    <w:link w:val="BalloonText"/>
    <w:uiPriority w:val="99"/>
    <w:semiHidden/>
    <w:rsid w:val="00F25B9C"/>
    <w:rPr>
      <w:rFonts w:ascii="Tahoma" w:hAnsi="Tahoma" w:cs="Tahoma"/>
      <w:sz w:val="16"/>
      <w:szCs w:val="16"/>
    </w:rPr>
  </w:style>
  <w:style w:type="paragraph" w:styleId="Header">
    <w:name w:val="header"/>
    <w:basedOn w:val="Normal"/>
    <w:link w:val="HeaderChar"/>
    <w:uiPriority w:val="99"/>
    <w:unhideWhenUsed/>
    <w:rsid w:val="00F25B9C"/>
    <w:pPr>
      <w:tabs>
        <w:tab w:val="center" w:pos="4513"/>
        <w:tab w:val="right" w:pos="9026"/>
      </w:tabs>
    </w:pPr>
  </w:style>
  <w:style w:type="character" w:customStyle="1" w:styleId="HeaderChar">
    <w:name w:val="Header Char"/>
    <w:basedOn w:val="DefaultParagraphFont"/>
    <w:link w:val="Header"/>
    <w:uiPriority w:val="99"/>
    <w:rsid w:val="00F25B9C"/>
  </w:style>
  <w:style w:type="paragraph" w:styleId="Footer">
    <w:name w:val="footer"/>
    <w:aliases w:val="PG Footerf"/>
    <w:basedOn w:val="Normal"/>
    <w:link w:val="FooterChar"/>
    <w:uiPriority w:val="99"/>
    <w:unhideWhenUsed/>
    <w:rsid w:val="00F25B9C"/>
    <w:pPr>
      <w:tabs>
        <w:tab w:val="center" w:pos="4513"/>
        <w:tab w:val="right" w:pos="9026"/>
      </w:tabs>
    </w:pPr>
    <w:rPr>
      <w:rFonts w:ascii="Calibri" w:hAnsi="Calibri"/>
      <w:i/>
    </w:rPr>
  </w:style>
  <w:style w:type="character" w:customStyle="1" w:styleId="FooterChar">
    <w:name w:val="Footer Char"/>
    <w:aliases w:val="PG Footerf Char"/>
    <w:basedOn w:val="DefaultParagraphFont"/>
    <w:link w:val="Footer"/>
    <w:uiPriority w:val="99"/>
    <w:rsid w:val="00F25B9C"/>
    <w:rPr>
      <w:rFonts w:ascii="Calibri" w:hAnsi="Calibri"/>
      <w:i/>
    </w:rPr>
  </w:style>
  <w:style w:type="paragraph" w:customStyle="1" w:styleId="PGHeading2">
    <w:name w:val="PG Heading 2"/>
    <w:basedOn w:val="Heading1"/>
    <w:qFormat/>
    <w:rsid w:val="00F25B9C"/>
    <w:pPr>
      <w:spacing w:after="240"/>
    </w:pPr>
  </w:style>
  <w:style w:type="paragraph" w:customStyle="1" w:styleId="PGHeading3">
    <w:name w:val="PG Heading 3"/>
    <w:basedOn w:val="Heading4"/>
    <w:qFormat/>
    <w:rsid w:val="00F25B9C"/>
  </w:style>
  <w:style w:type="paragraph" w:styleId="Subtitle">
    <w:name w:val="Subtitle"/>
    <w:aliases w:val="PG Suggested for teaching in."/>
    <w:basedOn w:val="Heading1"/>
    <w:next w:val="Normal"/>
    <w:link w:val="SubtitleChar"/>
    <w:uiPriority w:val="11"/>
    <w:rsid w:val="00736C4E"/>
    <w:rPr>
      <w:b w:val="0"/>
      <w:i/>
      <w:sz w:val="24"/>
    </w:rPr>
  </w:style>
  <w:style w:type="character" w:customStyle="1" w:styleId="SubtitleChar">
    <w:name w:val="Subtitle Char"/>
    <w:aliases w:val="PG Suggested for teaching in. Char"/>
    <w:basedOn w:val="DefaultParagraphFont"/>
    <w:link w:val="Subtitle"/>
    <w:uiPriority w:val="11"/>
    <w:rsid w:val="00736C4E"/>
    <w:rPr>
      <w:rFonts w:eastAsia="SimSun" w:cs="Times New Roman"/>
      <w:bCs/>
      <w:i/>
      <w:color w:val="365F91"/>
      <w:sz w:val="24"/>
      <w:szCs w:val="28"/>
    </w:rPr>
  </w:style>
  <w:style w:type="paragraph" w:customStyle="1" w:styleId="PGLessonWeekContentTitle">
    <w:name w:val="PG Lesson Week &amp; Content Title"/>
    <w:basedOn w:val="Normal"/>
    <w:qFormat/>
    <w:rsid w:val="00736C4E"/>
    <w:pPr>
      <w:spacing w:before="120" w:after="120"/>
    </w:pPr>
    <w:rPr>
      <w:b/>
      <w:color w:val="FFFFFF"/>
      <w:sz w:val="24"/>
    </w:rPr>
  </w:style>
  <w:style w:type="paragraph" w:customStyle="1" w:styleId="PGHeading1">
    <w:name w:val="PG Heading 1"/>
    <w:basedOn w:val="Heading2"/>
    <w:qFormat/>
    <w:rsid w:val="00736C4E"/>
  </w:style>
  <w:style w:type="paragraph" w:customStyle="1" w:styleId="PGSuggestedforteachingin">
    <w:name w:val="PG Suggested for teaching in.."/>
    <w:basedOn w:val="Subtitle"/>
    <w:qFormat/>
    <w:rsid w:val="00736C4E"/>
  </w:style>
  <w:style w:type="paragraph" w:customStyle="1" w:styleId="PGFooter">
    <w:name w:val="PG Footer"/>
    <w:basedOn w:val="Footer"/>
    <w:qFormat/>
    <w:rsid w:val="00736C4E"/>
  </w:style>
  <w:style w:type="paragraph" w:customStyle="1" w:styleId="ks3text">
    <w:name w:val="ks3 text"/>
    <w:basedOn w:val="Normal"/>
    <w:uiPriority w:val="99"/>
    <w:rsid w:val="00D50A45"/>
    <w:pPr>
      <w:spacing w:before="120"/>
    </w:pPr>
    <w:rPr>
      <w:rFonts w:ascii="Calibri" w:hAnsi="Calibri"/>
    </w:rPr>
  </w:style>
  <w:style w:type="paragraph" w:customStyle="1" w:styleId="ks3bulletedlist">
    <w:name w:val="ks3 bulleted list"/>
    <w:basedOn w:val="ks3text"/>
    <w:uiPriority w:val="99"/>
    <w:rsid w:val="00D50A45"/>
    <w:pPr>
      <w:tabs>
        <w:tab w:val="num" w:pos="397"/>
      </w:tabs>
      <w:ind w:left="397" w:hanging="397"/>
    </w:pPr>
  </w:style>
  <w:style w:type="character" w:styleId="Hyperlink">
    <w:name w:val="Hyperlink"/>
    <w:basedOn w:val="DefaultParagraphFont"/>
    <w:uiPriority w:val="99"/>
    <w:unhideWhenUsed/>
    <w:rsid w:val="00133DE6"/>
    <w:rPr>
      <w:color w:val="0000FF" w:themeColor="hyperlink"/>
      <w:u w:val="single"/>
    </w:rPr>
  </w:style>
  <w:style w:type="character" w:customStyle="1" w:styleId="Heading3Char">
    <w:name w:val="Heading 3 Char"/>
    <w:basedOn w:val="DefaultParagraphFont"/>
    <w:link w:val="Heading3"/>
    <w:uiPriority w:val="9"/>
    <w:rsid w:val="00133DE6"/>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8C37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120270">
      <w:bodyDiv w:val="1"/>
      <w:marLeft w:val="0"/>
      <w:marRight w:val="0"/>
      <w:marTop w:val="0"/>
      <w:marBottom w:val="0"/>
      <w:divBdr>
        <w:top w:val="none" w:sz="0" w:space="0" w:color="auto"/>
        <w:left w:val="none" w:sz="0" w:space="0" w:color="auto"/>
        <w:bottom w:val="none" w:sz="0" w:space="0" w:color="auto"/>
        <w:right w:val="none" w:sz="0" w:space="0" w:color="auto"/>
      </w:divBdr>
      <w:divsChild>
        <w:div w:id="1449738075">
          <w:marLeft w:val="547"/>
          <w:marRight w:val="0"/>
          <w:marTop w:val="115"/>
          <w:marBottom w:val="0"/>
          <w:divBdr>
            <w:top w:val="none" w:sz="0" w:space="0" w:color="auto"/>
            <w:left w:val="none" w:sz="0" w:space="0" w:color="auto"/>
            <w:bottom w:val="none" w:sz="0" w:space="0" w:color="auto"/>
            <w:right w:val="none" w:sz="0" w:space="0" w:color="auto"/>
          </w:divBdr>
        </w:div>
        <w:div w:id="1739478680">
          <w:marLeft w:val="547"/>
          <w:marRight w:val="0"/>
          <w:marTop w:val="115"/>
          <w:marBottom w:val="0"/>
          <w:divBdr>
            <w:top w:val="none" w:sz="0" w:space="0" w:color="auto"/>
            <w:left w:val="none" w:sz="0" w:space="0" w:color="auto"/>
            <w:bottom w:val="none" w:sz="0" w:space="0" w:color="auto"/>
            <w:right w:val="none" w:sz="0" w:space="0" w:color="auto"/>
          </w:divBdr>
        </w:div>
        <w:div w:id="532116488">
          <w:marLeft w:val="547"/>
          <w:marRight w:val="0"/>
          <w:marTop w:val="115"/>
          <w:marBottom w:val="0"/>
          <w:divBdr>
            <w:top w:val="none" w:sz="0" w:space="0" w:color="auto"/>
            <w:left w:val="none" w:sz="0" w:space="0" w:color="auto"/>
            <w:bottom w:val="none" w:sz="0" w:space="0" w:color="auto"/>
            <w:right w:val="none" w:sz="0" w:space="0" w:color="auto"/>
          </w:divBdr>
        </w:div>
        <w:div w:id="781919277">
          <w:marLeft w:val="547"/>
          <w:marRight w:val="0"/>
          <w:marTop w:val="115"/>
          <w:marBottom w:val="0"/>
          <w:divBdr>
            <w:top w:val="none" w:sz="0" w:space="0" w:color="auto"/>
            <w:left w:val="none" w:sz="0" w:space="0" w:color="auto"/>
            <w:bottom w:val="none" w:sz="0" w:space="0" w:color="auto"/>
            <w:right w:val="none" w:sz="0" w:space="0" w:color="auto"/>
          </w:divBdr>
        </w:div>
        <w:div w:id="1167555513">
          <w:marLeft w:val="547"/>
          <w:marRight w:val="0"/>
          <w:marTop w:val="115"/>
          <w:marBottom w:val="0"/>
          <w:divBdr>
            <w:top w:val="none" w:sz="0" w:space="0" w:color="auto"/>
            <w:left w:val="none" w:sz="0" w:space="0" w:color="auto"/>
            <w:bottom w:val="none" w:sz="0" w:space="0" w:color="auto"/>
            <w:right w:val="none" w:sz="0" w:space="0" w:color="auto"/>
          </w:divBdr>
        </w:div>
      </w:divsChild>
    </w:div>
    <w:div w:id="1387948339">
      <w:bodyDiv w:val="1"/>
      <w:marLeft w:val="0"/>
      <w:marRight w:val="0"/>
      <w:marTop w:val="0"/>
      <w:marBottom w:val="0"/>
      <w:divBdr>
        <w:top w:val="none" w:sz="0" w:space="0" w:color="auto"/>
        <w:left w:val="none" w:sz="0" w:space="0" w:color="auto"/>
        <w:bottom w:val="none" w:sz="0" w:space="0" w:color="auto"/>
        <w:right w:val="none" w:sz="0" w:space="0" w:color="auto"/>
      </w:divBdr>
      <w:divsChild>
        <w:div w:id="93137140">
          <w:marLeft w:val="547"/>
          <w:marRight w:val="0"/>
          <w:marTop w:val="115"/>
          <w:marBottom w:val="0"/>
          <w:divBdr>
            <w:top w:val="none" w:sz="0" w:space="0" w:color="auto"/>
            <w:left w:val="none" w:sz="0" w:space="0" w:color="auto"/>
            <w:bottom w:val="none" w:sz="0" w:space="0" w:color="auto"/>
            <w:right w:val="none" w:sz="0" w:space="0" w:color="auto"/>
          </w:divBdr>
        </w:div>
        <w:div w:id="1364672107">
          <w:marLeft w:val="547"/>
          <w:marRight w:val="0"/>
          <w:marTop w:val="115"/>
          <w:marBottom w:val="0"/>
          <w:divBdr>
            <w:top w:val="none" w:sz="0" w:space="0" w:color="auto"/>
            <w:left w:val="none" w:sz="0" w:space="0" w:color="auto"/>
            <w:bottom w:val="none" w:sz="0" w:space="0" w:color="auto"/>
            <w:right w:val="none" w:sz="0" w:space="0" w:color="auto"/>
          </w:divBdr>
        </w:div>
        <w:div w:id="710880822">
          <w:marLeft w:val="547"/>
          <w:marRight w:val="0"/>
          <w:marTop w:val="115"/>
          <w:marBottom w:val="0"/>
          <w:divBdr>
            <w:top w:val="none" w:sz="0" w:space="0" w:color="auto"/>
            <w:left w:val="none" w:sz="0" w:space="0" w:color="auto"/>
            <w:bottom w:val="none" w:sz="0" w:space="0" w:color="auto"/>
            <w:right w:val="none" w:sz="0" w:space="0" w:color="auto"/>
          </w:divBdr>
        </w:div>
      </w:divsChild>
    </w:div>
    <w:div w:id="1398628979">
      <w:bodyDiv w:val="1"/>
      <w:marLeft w:val="0"/>
      <w:marRight w:val="0"/>
      <w:marTop w:val="0"/>
      <w:marBottom w:val="0"/>
      <w:divBdr>
        <w:top w:val="none" w:sz="0" w:space="0" w:color="auto"/>
        <w:left w:val="none" w:sz="0" w:space="0" w:color="auto"/>
        <w:bottom w:val="none" w:sz="0" w:space="0" w:color="auto"/>
        <w:right w:val="none" w:sz="0" w:space="0" w:color="auto"/>
      </w:divBdr>
      <w:divsChild>
        <w:div w:id="1300453548">
          <w:marLeft w:val="547"/>
          <w:marRight w:val="0"/>
          <w:marTop w:val="115"/>
          <w:marBottom w:val="0"/>
          <w:divBdr>
            <w:top w:val="none" w:sz="0" w:space="0" w:color="auto"/>
            <w:left w:val="none" w:sz="0" w:space="0" w:color="auto"/>
            <w:bottom w:val="none" w:sz="0" w:space="0" w:color="auto"/>
            <w:right w:val="none" w:sz="0" w:space="0" w:color="auto"/>
          </w:divBdr>
        </w:div>
        <w:div w:id="586303978">
          <w:marLeft w:val="547"/>
          <w:marRight w:val="0"/>
          <w:marTop w:val="115"/>
          <w:marBottom w:val="0"/>
          <w:divBdr>
            <w:top w:val="none" w:sz="0" w:space="0" w:color="auto"/>
            <w:left w:val="none" w:sz="0" w:space="0" w:color="auto"/>
            <w:bottom w:val="none" w:sz="0" w:space="0" w:color="auto"/>
            <w:right w:val="none" w:sz="0" w:space="0" w:color="auto"/>
          </w:divBdr>
        </w:div>
        <w:div w:id="1109664393">
          <w:marLeft w:val="547"/>
          <w:marRight w:val="0"/>
          <w:marTop w:val="115"/>
          <w:marBottom w:val="0"/>
          <w:divBdr>
            <w:top w:val="none" w:sz="0" w:space="0" w:color="auto"/>
            <w:left w:val="none" w:sz="0" w:space="0" w:color="auto"/>
            <w:bottom w:val="none" w:sz="0" w:space="0" w:color="auto"/>
            <w:right w:val="none" w:sz="0" w:space="0" w:color="auto"/>
          </w:divBdr>
        </w:div>
        <w:div w:id="752121569">
          <w:marLeft w:val="547"/>
          <w:marRight w:val="0"/>
          <w:marTop w:val="115"/>
          <w:marBottom w:val="0"/>
          <w:divBdr>
            <w:top w:val="none" w:sz="0" w:space="0" w:color="auto"/>
            <w:left w:val="none" w:sz="0" w:space="0" w:color="auto"/>
            <w:bottom w:val="none" w:sz="0" w:space="0" w:color="auto"/>
            <w:right w:val="none" w:sz="0" w:space="0" w:color="auto"/>
          </w:divBdr>
        </w:div>
        <w:div w:id="972559951">
          <w:marLeft w:val="547"/>
          <w:marRight w:val="0"/>
          <w:marTop w:val="115"/>
          <w:marBottom w:val="0"/>
          <w:divBdr>
            <w:top w:val="none" w:sz="0" w:space="0" w:color="auto"/>
            <w:left w:val="none" w:sz="0" w:space="0" w:color="auto"/>
            <w:bottom w:val="none" w:sz="0" w:space="0" w:color="auto"/>
            <w:right w:val="none" w:sz="0" w:space="0" w:color="auto"/>
          </w:divBdr>
        </w:div>
        <w:div w:id="32879558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python.org/downloa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ournyx.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ython.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PGOnline%20Teacher%20Guide%20Calibr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PGOnline Teacher Guide Calibri</Template>
  <TotalTime>116</TotalTime>
  <Pages>17</Pages>
  <Words>3819</Words>
  <Characters>21773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25541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 Online Ltd</dc:creator>
  <cp:lastModifiedBy>Rob Heathcote</cp:lastModifiedBy>
  <cp:revision>21</cp:revision>
  <cp:lastPrinted>2014-03-06T15:15:00Z</cp:lastPrinted>
  <dcterms:created xsi:type="dcterms:W3CDTF">2017-09-28T08:50:00Z</dcterms:created>
  <dcterms:modified xsi:type="dcterms:W3CDTF">2017-10-13T13:45:00Z</dcterms:modified>
</cp:coreProperties>
</file>